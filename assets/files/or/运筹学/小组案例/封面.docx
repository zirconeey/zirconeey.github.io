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2355850</wp:posOffset>
                </wp:positionH>
                <wp:positionV relativeFrom="paragraph">
                  <wp:posOffset>-1088390</wp:posOffset>
                </wp:positionV>
                <wp:extent cx="9081770" cy="6515100"/>
                <wp:effectExtent l="0" t="0" r="5080" b="0"/>
                <wp:wrapNone/>
                <wp:docPr id="21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81770" cy="6515100"/>
                          <a:chOff x="3696149" y="0"/>
                          <a:chExt cx="8495852" cy="6094290"/>
                        </a:xfrm>
                        <a:solidFill>
                          <a:srgbClr val="6A787B"/>
                        </a:solidFill>
                      </wpg:grpSpPr>
                      <wps:wsp>
                        <wps:cNvPr id="22" name="菱形 22"/>
                        <wps:cNvSpPr/>
                        <wps:spPr>
                          <a:xfrm>
                            <a:off x="5152915" y="450547"/>
                            <a:ext cx="5643743" cy="5643743"/>
                          </a:xfrm>
                          <a:prstGeom prst="diamond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3" name="任意多边形: 形状 23"/>
                        <wps:cNvSpPr/>
                        <wps:spPr>
                          <a:xfrm>
                            <a:off x="3696149" y="0"/>
                            <a:ext cx="6790116" cy="3392990"/>
                          </a:xfrm>
                          <a:custGeom>
                            <a:avLst/>
                            <a:gdLst>
                              <a:gd name="connsiteX0" fmla="*/ 0 w 6790116"/>
                              <a:gd name="connsiteY0" fmla="*/ 0 h 3392990"/>
                              <a:gd name="connsiteX1" fmla="*/ 6790116 w 6790116"/>
                              <a:gd name="connsiteY1" fmla="*/ 0 h 3392990"/>
                              <a:gd name="connsiteX2" fmla="*/ 3276572 w 6790116"/>
                              <a:gd name="connsiteY2" fmla="*/ 3392990 h 3392990"/>
                              <a:gd name="connsiteX3" fmla="*/ 0 w 6790116"/>
                              <a:gd name="connsiteY3" fmla="*/ 0 h 339299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790116" h="3392990">
                                <a:moveTo>
                                  <a:pt x="0" y="0"/>
                                </a:moveTo>
                                <a:lnTo>
                                  <a:pt x="6790116" y="0"/>
                                </a:lnTo>
                                <a:lnTo>
                                  <a:pt x="3276572" y="33929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4" name="任意多边形: 形状 24"/>
                        <wps:cNvSpPr/>
                        <wps:spPr>
                          <a:xfrm>
                            <a:off x="7948526" y="0"/>
                            <a:ext cx="4243475" cy="3302691"/>
                          </a:xfrm>
                          <a:custGeom>
                            <a:avLst/>
                            <a:gdLst>
                              <a:gd name="connsiteX0" fmla="*/ 480820 w 4243475"/>
                              <a:gd name="connsiteY0" fmla="*/ 0 h 3302691"/>
                              <a:gd name="connsiteX1" fmla="*/ 4243475 w 4243475"/>
                              <a:gd name="connsiteY1" fmla="*/ 0 h 3302691"/>
                              <a:gd name="connsiteX2" fmla="*/ 4243475 w 4243475"/>
                              <a:gd name="connsiteY2" fmla="*/ 1881088 h 3302691"/>
                              <a:gd name="connsiteX3" fmla="*/ 2821872 w 4243475"/>
                              <a:gd name="connsiteY3" fmla="*/ 3302691 h 3302691"/>
                              <a:gd name="connsiteX4" fmla="*/ 0 w 4243475"/>
                              <a:gd name="connsiteY4" fmla="*/ 480820 h 3302691"/>
                              <a:gd name="connsiteX5" fmla="*/ 480820 w 4243475"/>
                              <a:gd name="connsiteY5" fmla="*/ 0 h 330269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4243475" h="3302691">
                                <a:moveTo>
                                  <a:pt x="480820" y="0"/>
                                </a:moveTo>
                                <a:lnTo>
                                  <a:pt x="4243475" y="0"/>
                                </a:lnTo>
                                <a:lnTo>
                                  <a:pt x="4243475" y="1881088"/>
                                </a:lnTo>
                                <a:lnTo>
                                  <a:pt x="2821872" y="3302691"/>
                                </a:lnTo>
                                <a:lnTo>
                                  <a:pt x="0" y="480820"/>
                                </a:lnTo>
                                <a:lnTo>
                                  <a:pt x="48082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85.5pt;margin-top:-85.7pt;height:513pt;width:715.1pt;z-index:251659264;mso-width-relative:page;mso-height-relative:page;" coordorigin="3696149,0" coordsize="8495852,6094290" o:gfxdata="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">
                <o:lock v:ext="edit" aspectratio="f"/>
                <v:shape id="_x0000_s1026" o:spid="_x0000_s1026" o:spt="4" type="#_x0000_t4" style="position:absolute;left:5152915;top:450547;height:5643743;width:5643743;v-text-anchor:middle;" filled="t" stroked="f" coordsize="21600,21600" o:gfxdata="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dWpU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任意多边形: 形状 23" o:spid="_x0000_s1026" o:spt="100" style="position:absolute;left:3696149;top:0;height:3392990;width:6790116;v-text-anchor:middle;" filled="t" stroked="f" coordsize="6790116,3392990" o:gfxdata="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p20/74A&#10;AADbAAAADwAAAAAAAAABACAAAAAiAAAAZHJzL2Rvd25yZXYueG1sUEsBAhQAFAAAAAgAh07iQDMv&#10;BZ47AAAAOQAAABAAAAAAAAAAAQAgAAAADQEAAGRycy9zaGFwZXhtbC54bWxQSwUGAAAAAAYABgBb&#10;AQAAtwMAAAAA&#10;" path="m0,0l6790116,0,3276572,3392990,0,0xe">
                  <v:path o:connectlocs="0,0;6790116,0;3276572,3392990;0,0" o:connectangles="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任意多边形: 形状 24" o:spid="_x0000_s1026" o:spt="100" style="position:absolute;left:7948526;top:0;height:3302691;width:4243475;v-text-anchor:middle;" filled="t" stroked="f" coordsize="4243475,3302691" o:gfxdata="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12BAvQAA&#10;ANsAAAAPAAAAAAAAAAEAIAAAACIAAABkcnMvZG93bnJldi54bWxQSwECFAAUAAAACACHTuJAMy8F&#10;njsAAAA5AAAAEAAAAAAAAAABACAAAAAMAQAAZHJzL3NoYXBleG1sLnhtbFBLBQYAAAAABgAGAFsB&#10;AAC2AwAAAAA=&#10;" path="m480820,0l4243475,0,4243475,1881088,2821872,3302691,0,480820,480820,0xe">
                  <v:path o:connectlocs="480820,0;4243475,0;4243475,1881088;2821872,3302691;0,480820;480820,0" o:connectangles="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-39370</wp:posOffset>
                </wp:positionH>
                <wp:positionV relativeFrom="paragraph">
                  <wp:posOffset>-913130</wp:posOffset>
                </wp:positionV>
                <wp:extent cx="580390" cy="589280"/>
                <wp:effectExtent l="0" t="0" r="0" b="1270"/>
                <wp:wrapNone/>
                <wp:docPr id="58" name="任意多边形: 形状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390" cy="589280"/>
                        </a:xfrm>
                        <a:custGeom>
                          <a:avLst/>
                          <a:gdLst>
                            <a:gd name="connsiteX0" fmla="*/ 0 w 580398"/>
                            <a:gd name="connsiteY0" fmla="*/ 0 h 589458"/>
                            <a:gd name="connsiteX1" fmla="*/ 571338 w 580398"/>
                            <a:gd name="connsiteY1" fmla="*/ 0 h 589458"/>
                            <a:gd name="connsiteX2" fmla="*/ 580398 w 580398"/>
                            <a:gd name="connsiteY2" fmla="*/ 9060 h 589458"/>
                            <a:gd name="connsiteX3" fmla="*/ 0 w 580398"/>
                            <a:gd name="connsiteY3" fmla="*/ 589458 h 589458"/>
                            <a:gd name="connsiteX4" fmla="*/ 0 w 580398"/>
                            <a:gd name="connsiteY4" fmla="*/ 0 h 58945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80398" h="589458">
                              <a:moveTo>
                                <a:pt x="0" y="0"/>
                              </a:moveTo>
                              <a:lnTo>
                                <a:pt x="571338" y="0"/>
                              </a:lnTo>
                              <a:lnTo>
                                <a:pt x="580398" y="9060"/>
                              </a:lnTo>
                              <a:lnTo>
                                <a:pt x="0" y="58945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: 形状 57" o:spid="_x0000_s1026" o:spt="100" style="position:absolute;left:0pt;margin-left:-3.1pt;margin-top:-71.9pt;height:46.4pt;width:45.7pt;mso-position-horizontal-relative:page;z-index:251661312;v-text-anchor:middle;mso-width-relative:page;mso-height-relative:page;" fillcolor="#F2F2F2 [3052]" filled="t" stroked="f" coordsize="580398,589458" o:gfxdata="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" path="m0,0l571338,0,580398,9060,0,589458,0,0xe">
                <v:path o:connectlocs="0,0;571330,0;580390,9057;0,589280;0,0" o:connectangles="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page">
                  <wp:posOffset>-40005</wp:posOffset>
                </wp:positionH>
                <wp:positionV relativeFrom="paragraph">
                  <wp:posOffset>-914400</wp:posOffset>
                </wp:positionV>
                <wp:extent cx="5930265" cy="4723765"/>
                <wp:effectExtent l="0" t="0" r="0" b="635"/>
                <wp:wrapNone/>
                <wp:docPr id="36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0266" cy="4723766"/>
                          <a:chOff x="0" y="0"/>
                          <a:chExt cx="5931489" cy="4723808"/>
                        </a:xfrm>
                        <a:blipFill>
                          <a:blip r:embed="rId4"/>
                          <a:stretch>
                            <a:fillRect/>
                          </a:stretch>
                        </a:blipFill>
                      </wpg:grpSpPr>
                      <wps:wsp>
                        <wps:cNvPr id="2" name="菱形 2"/>
                        <wps:cNvSpPr/>
                        <wps:spPr>
                          <a:xfrm>
                            <a:off x="2173285" y="2455235"/>
                            <a:ext cx="1467103" cy="1467103"/>
                          </a:xfrm>
                          <a:prstGeom prst="diamond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" name="菱形 3"/>
                        <wps:cNvSpPr/>
                        <wps:spPr>
                          <a:xfrm>
                            <a:off x="1406576" y="1666842"/>
                            <a:ext cx="1467103" cy="1467103"/>
                          </a:xfrm>
                          <a:prstGeom prst="diamond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" name="菱形 4"/>
                        <wps:cNvSpPr/>
                        <wps:spPr>
                          <a:xfrm>
                            <a:off x="2935482" y="1666842"/>
                            <a:ext cx="1467103" cy="1467103"/>
                          </a:xfrm>
                          <a:prstGeom prst="diamond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5" name="菱形 5"/>
                        <wps:cNvSpPr/>
                        <wps:spPr>
                          <a:xfrm>
                            <a:off x="4464386" y="1666842"/>
                            <a:ext cx="1467103" cy="1467103"/>
                          </a:xfrm>
                          <a:prstGeom prst="diamond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6" name="菱形 6"/>
                        <wps:cNvSpPr/>
                        <wps:spPr>
                          <a:xfrm>
                            <a:off x="640021" y="865372"/>
                            <a:ext cx="1467103" cy="1467103"/>
                          </a:xfrm>
                          <a:prstGeom prst="diamond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7" name="菱形 7"/>
                        <wps:cNvSpPr/>
                        <wps:spPr>
                          <a:xfrm>
                            <a:off x="2168925" y="865372"/>
                            <a:ext cx="1467103" cy="1467103"/>
                          </a:xfrm>
                          <a:prstGeom prst="diamond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8" name="菱形 8"/>
                        <wps:cNvSpPr/>
                        <wps:spPr>
                          <a:xfrm>
                            <a:off x="3697830" y="865372"/>
                            <a:ext cx="1467103" cy="1467103"/>
                          </a:xfrm>
                          <a:prstGeom prst="diamond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9" name="菱形 9"/>
                        <wps:cNvSpPr/>
                        <wps:spPr>
                          <a:xfrm>
                            <a:off x="1410936" y="3256705"/>
                            <a:ext cx="1467103" cy="1467103"/>
                          </a:xfrm>
                          <a:prstGeom prst="diamond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0" name="菱形 10"/>
                        <wps:cNvSpPr/>
                        <wps:spPr>
                          <a:xfrm>
                            <a:off x="644380" y="2455235"/>
                            <a:ext cx="1467103" cy="1467103"/>
                          </a:xfrm>
                          <a:prstGeom prst="diamond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1" name="菱形 11"/>
                        <wps:cNvSpPr/>
                        <wps:spPr>
                          <a:xfrm>
                            <a:off x="3702189" y="2455235"/>
                            <a:ext cx="1467103" cy="1467103"/>
                          </a:xfrm>
                          <a:prstGeom prst="diamond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2" name="菱形 12"/>
                        <wps:cNvSpPr/>
                        <wps:spPr>
                          <a:xfrm>
                            <a:off x="1402369" y="63901"/>
                            <a:ext cx="1467103" cy="1467103"/>
                          </a:xfrm>
                          <a:prstGeom prst="diamond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3" name="菱形 13"/>
                        <wps:cNvSpPr/>
                        <wps:spPr>
                          <a:xfrm>
                            <a:off x="2931274" y="63901"/>
                            <a:ext cx="1467103" cy="1467103"/>
                          </a:xfrm>
                          <a:prstGeom prst="diamond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4" name="任意多边形: 形状 14"/>
                        <wps:cNvSpPr/>
                        <wps:spPr>
                          <a:xfrm>
                            <a:off x="642200" y="0"/>
                            <a:ext cx="1467103" cy="742611"/>
                          </a:xfrm>
                          <a:custGeom>
                            <a:avLst/>
                            <a:gdLst>
                              <a:gd name="connsiteX0" fmla="*/ 9060 w 1467103"/>
                              <a:gd name="connsiteY0" fmla="*/ 0 h 742611"/>
                              <a:gd name="connsiteX1" fmla="*/ 1458043 w 1467103"/>
                              <a:gd name="connsiteY1" fmla="*/ 0 h 742611"/>
                              <a:gd name="connsiteX2" fmla="*/ 1467103 w 1467103"/>
                              <a:gd name="connsiteY2" fmla="*/ 9060 h 742611"/>
                              <a:gd name="connsiteX3" fmla="*/ 733552 w 1467103"/>
                              <a:gd name="connsiteY3" fmla="*/ 742611 h 742611"/>
                              <a:gd name="connsiteX4" fmla="*/ 0 w 1467103"/>
                              <a:gd name="connsiteY4" fmla="*/ 9060 h 742611"/>
                              <a:gd name="connsiteX5" fmla="*/ 9060 w 1467103"/>
                              <a:gd name="connsiteY5" fmla="*/ 0 h 74261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467103" h="742611">
                                <a:moveTo>
                                  <a:pt x="9060" y="0"/>
                                </a:moveTo>
                                <a:lnTo>
                                  <a:pt x="1458043" y="0"/>
                                </a:lnTo>
                                <a:lnTo>
                                  <a:pt x="1467103" y="9060"/>
                                </a:lnTo>
                                <a:lnTo>
                                  <a:pt x="733552" y="742611"/>
                                </a:lnTo>
                                <a:lnTo>
                                  <a:pt x="0" y="9060"/>
                                </a:lnTo>
                                <a:lnTo>
                                  <a:pt x="906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s:wsp>
                        <wps:cNvPr id="15" name="任意多边形: 形状 15"/>
                        <wps:cNvSpPr/>
                        <wps:spPr>
                          <a:xfrm>
                            <a:off x="2171105" y="0"/>
                            <a:ext cx="1467103" cy="742611"/>
                          </a:xfrm>
                          <a:custGeom>
                            <a:avLst/>
                            <a:gdLst>
                              <a:gd name="connsiteX0" fmla="*/ 9060 w 1467103"/>
                              <a:gd name="connsiteY0" fmla="*/ 0 h 742611"/>
                              <a:gd name="connsiteX1" fmla="*/ 1458043 w 1467103"/>
                              <a:gd name="connsiteY1" fmla="*/ 0 h 742611"/>
                              <a:gd name="connsiteX2" fmla="*/ 1467103 w 1467103"/>
                              <a:gd name="connsiteY2" fmla="*/ 9060 h 742611"/>
                              <a:gd name="connsiteX3" fmla="*/ 733552 w 1467103"/>
                              <a:gd name="connsiteY3" fmla="*/ 742611 h 742611"/>
                              <a:gd name="connsiteX4" fmla="*/ 0 w 1467103"/>
                              <a:gd name="connsiteY4" fmla="*/ 9060 h 742611"/>
                              <a:gd name="connsiteX5" fmla="*/ 9060 w 1467103"/>
                              <a:gd name="connsiteY5" fmla="*/ 0 h 74261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467103" h="742611">
                                <a:moveTo>
                                  <a:pt x="9060" y="0"/>
                                </a:moveTo>
                                <a:lnTo>
                                  <a:pt x="1458043" y="0"/>
                                </a:lnTo>
                                <a:lnTo>
                                  <a:pt x="1467103" y="9060"/>
                                </a:lnTo>
                                <a:lnTo>
                                  <a:pt x="733552" y="742611"/>
                                </a:lnTo>
                                <a:lnTo>
                                  <a:pt x="0" y="9060"/>
                                </a:lnTo>
                                <a:lnTo>
                                  <a:pt x="906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s:wsp>
                        <wps:cNvPr id="16" name="任意多边形: 形状 16"/>
                        <wps:cNvSpPr/>
                        <wps:spPr>
                          <a:xfrm>
                            <a:off x="0" y="1020705"/>
                            <a:ext cx="578218" cy="1156437"/>
                          </a:xfrm>
                          <a:custGeom>
                            <a:avLst/>
                            <a:gdLst>
                              <a:gd name="connsiteX0" fmla="*/ 0 w 578218"/>
                              <a:gd name="connsiteY0" fmla="*/ 0 h 1156437"/>
                              <a:gd name="connsiteX1" fmla="*/ 578218 w 578218"/>
                              <a:gd name="connsiteY1" fmla="*/ 578219 h 1156437"/>
                              <a:gd name="connsiteX2" fmla="*/ 0 w 578218"/>
                              <a:gd name="connsiteY2" fmla="*/ 1156437 h 1156437"/>
                              <a:gd name="connsiteX3" fmla="*/ 0 w 578218"/>
                              <a:gd name="connsiteY3" fmla="*/ 0 h 115643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78218" h="1156437">
                                <a:moveTo>
                                  <a:pt x="0" y="0"/>
                                </a:moveTo>
                                <a:lnTo>
                                  <a:pt x="578218" y="578219"/>
                                </a:lnTo>
                                <a:lnTo>
                                  <a:pt x="0" y="11564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7" name="任意多边形: 形状 17"/>
                        <wps:cNvSpPr/>
                        <wps:spPr>
                          <a:xfrm>
                            <a:off x="0" y="3256705"/>
                            <a:ext cx="1349134" cy="1467103"/>
                          </a:xfrm>
                          <a:custGeom>
                            <a:avLst/>
                            <a:gdLst>
                              <a:gd name="connsiteX0" fmla="*/ 615583 w 1349134"/>
                              <a:gd name="connsiteY0" fmla="*/ 0 h 1467103"/>
                              <a:gd name="connsiteX1" fmla="*/ 1349134 w 1349134"/>
                              <a:gd name="connsiteY1" fmla="*/ 733552 h 1467103"/>
                              <a:gd name="connsiteX2" fmla="*/ 615583 w 1349134"/>
                              <a:gd name="connsiteY2" fmla="*/ 1467103 h 1467103"/>
                              <a:gd name="connsiteX3" fmla="*/ 0 w 1349134"/>
                              <a:gd name="connsiteY3" fmla="*/ 851521 h 1467103"/>
                              <a:gd name="connsiteX4" fmla="*/ 0 w 1349134"/>
                              <a:gd name="connsiteY4" fmla="*/ 615583 h 1467103"/>
                              <a:gd name="connsiteX5" fmla="*/ 615583 w 1349134"/>
                              <a:gd name="connsiteY5" fmla="*/ 0 h 146710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349134" h="1467103">
                                <a:moveTo>
                                  <a:pt x="615583" y="0"/>
                                </a:moveTo>
                                <a:lnTo>
                                  <a:pt x="1349134" y="733552"/>
                                </a:lnTo>
                                <a:lnTo>
                                  <a:pt x="615583" y="1467103"/>
                                </a:lnTo>
                                <a:lnTo>
                                  <a:pt x="0" y="851521"/>
                                </a:lnTo>
                                <a:lnTo>
                                  <a:pt x="0" y="615583"/>
                                </a:lnTo>
                                <a:lnTo>
                                  <a:pt x="615583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8" name="任意多边形: 形状 18"/>
                        <wps:cNvSpPr/>
                        <wps:spPr>
                          <a:xfrm>
                            <a:off x="1" y="63901"/>
                            <a:ext cx="1340567" cy="1467103"/>
                          </a:xfrm>
                          <a:custGeom>
                            <a:avLst/>
                            <a:gdLst>
                              <a:gd name="connsiteX0" fmla="*/ 607016 w 1340567"/>
                              <a:gd name="connsiteY0" fmla="*/ 0 h 1467103"/>
                              <a:gd name="connsiteX1" fmla="*/ 1340567 w 1340567"/>
                              <a:gd name="connsiteY1" fmla="*/ 733552 h 1467103"/>
                              <a:gd name="connsiteX2" fmla="*/ 607016 w 1340567"/>
                              <a:gd name="connsiteY2" fmla="*/ 1467103 h 1467103"/>
                              <a:gd name="connsiteX3" fmla="*/ 0 w 1340567"/>
                              <a:gd name="connsiteY3" fmla="*/ 860088 h 1467103"/>
                              <a:gd name="connsiteX4" fmla="*/ 0 w 1340567"/>
                              <a:gd name="connsiteY4" fmla="*/ 607016 h 1467103"/>
                              <a:gd name="connsiteX5" fmla="*/ 607016 w 1340567"/>
                              <a:gd name="connsiteY5" fmla="*/ 0 h 146710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340567" h="1467103">
                                <a:moveTo>
                                  <a:pt x="607016" y="0"/>
                                </a:moveTo>
                                <a:lnTo>
                                  <a:pt x="1340567" y="733552"/>
                                </a:lnTo>
                                <a:lnTo>
                                  <a:pt x="607016" y="1467103"/>
                                </a:lnTo>
                                <a:lnTo>
                                  <a:pt x="0" y="860088"/>
                                </a:lnTo>
                                <a:lnTo>
                                  <a:pt x="0" y="607016"/>
                                </a:lnTo>
                                <a:lnTo>
                                  <a:pt x="607016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9" name="任意多边形: 形状 19"/>
                        <wps:cNvSpPr/>
                        <wps:spPr>
                          <a:xfrm>
                            <a:off x="0" y="1666842"/>
                            <a:ext cx="1344774" cy="1467103"/>
                          </a:xfrm>
                          <a:custGeom>
                            <a:avLst/>
                            <a:gdLst>
                              <a:gd name="connsiteX0" fmla="*/ 611223 w 1344774"/>
                              <a:gd name="connsiteY0" fmla="*/ 0 h 1467103"/>
                              <a:gd name="connsiteX1" fmla="*/ 1344774 w 1344774"/>
                              <a:gd name="connsiteY1" fmla="*/ 733552 h 1467103"/>
                              <a:gd name="connsiteX2" fmla="*/ 611223 w 1344774"/>
                              <a:gd name="connsiteY2" fmla="*/ 1467103 h 1467103"/>
                              <a:gd name="connsiteX3" fmla="*/ 0 w 1344774"/>
                              <a:gd name="connsiteY3" fmla="*/ 855881 h 1467103"/>
                              <a:gd name="connsiteX4" fmla="*/ 0 w 1344774"/>
                              <a:gd name="connsiteY4" fmla="*/ 611223 h 1467103"/>
                              <a:gd name="connsiteX5" fmla="*/ 611223 w 1344774"/>
                              <a:gd name="connsiteY5" fmla="*/ 0 h 146710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344774" h="1467103">
                                <a:moveTo>
                                  <a:pt x="611223" y="0"/>
                                </a:moveTo>
                                <a:lnTo>
                                  <a:pt x="1344774" y="733552"/>
                                </a:lnTo>
                                <a:lnTo>
                                  <a:pt x="611223" y="1467103"/>
                                </a:lnTo>
                                <a:lnTo>
                                  <a:pt x="0" y="855881"/>
                                </a:lnTo>
                                <a:lnTo>
                                  <a:pt x="0" y="611223"/>
                                </a:lnTo>
                                <a:lnTo>
                                  <a:pt x="611223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5" o:spid="_x0000_s1026" o:spt="203" style="position:absolute;left:0pt;margin-left:-3.15pt;margin-top:-72pt;height:371.95pt;width:466.95pt;mso-position-horizontal-relative:page;z-index:251685888;mso-width-relative:page;mso-height-relative:page;" coordsize="5931489,4723808" o:gfxdata="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">
                <o:lock v:ext="edit" aspectratio="f"/>
                <v:shape id="_x0000_s1026" o:spid="_x0000_s1026" o:spt="4" type="#_x0000_t4" style="position:absolute;left:2173285;top:2455235;height:1467103;width:1467103;v-text-anchor:middle;" filled="t" stroked="f" coordsize="21600,21600" o:gfxdata="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T4i37sAAADa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4" type="#_x0000_t4" style="position:absolute;left:1406576;top:1666842;height:1467103;width:1467103;v-text-anchor:middle;" filled="t" stroked="f" coordsize="21600,21600" o:gfxdata="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nKHRL4A&#10;AADa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4" type="#_x0000_t4" style="position:absolute;left:2935482;top:1666842;height:1467103;width:1467103;v-text-anchor:middle;" filled="t" stroked="f" coordsize="21600,21600" o:gfxdata="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ZsfMLsAAADa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4" type="#_x0000_t4" style="position:absolute;left:4464386;top:1666842;height:1467103;width:1467103;v-text-anchor:middle;" filled="t" stroked="f" coordsize="21600,21600" o:gfxdata="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te6q74A&#10;AADa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4" type="#_x0000_t4" style="position:absolute;left:640021;top:865372;height:1467103;width:1467103;v-text-anchor:middle;" filled="t" stroked="f" coordsize="21600,21600" o:gfxdata="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gUk3LsAAADa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4" type="#_x0000_t4" style="position:absolute;left:2168925;top:865372;height:1467103;width:1467103;v-text-anchor:middle;" filled="t" stroked="f" coordsize="21600,21600" o:gfxdata="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UmBR74A&#10;AADa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4" type="#_x0000_t4" style="position:absolute;left:3697830;top:865372;height:1467103;width:1467103;v-text-anchor:middle;" filled="t" stroked="f" coordsize="21600,21600" o:gfxdata="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NYVNbsAAADa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4" type="#_x0000_t4" style="position:absolute;left:1410936;top:3256705;height:1467103;width:1467103;v-text-anchor:middle;" filled="t" stroked="f" coordsize="21600,21600" o:gfxdata="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5qwrr4A&#10;AADa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4" type="#_x0000_t4" style="position:absolute;left:644380;top:2455235;height:1467103;width:1467103;v-text-anchor:middle;" filled="t" stroked="f" coordsize="21600,21600" o:gfxdata="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YebB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4" type="#_x0000_t4" style="position:absolute;left:3702189;top:2455235;height:1467103;width:1467103;v-text-anchor:middle;" filled="t" stroked="f" coordsize="21600,21600" o:gfxdata="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yz6e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4" type="#_x0000_t4" style="position:absolute;left:1402369;top:63901;height:1467103;width:1467103;v-text-anchor:middle;" filled="t" stroked="f" coordsize="21600,21600" o:gfxdata="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IZoOm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4" type="#_x0000_t4" style="position:absolute;left:2931274;top:63901;height:1467103;width:1467103;v-text-anchor:middle;" filled="t" stroked="f" coordsize="21600,21600" o:gfxdata="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1VBXK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任意多边形: 形状 14" o:spid="_x0000_s1026" o:spt="100" style="position:absolute;left:642200;top:0;height:742611;width:1467103;v-text-anchor:middle;" filled="t" stroked="f" coordsize="1467103,742611" o:gfxdata="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nEfF7sAAADb&#10;AAAADwAAAAAAAAABACAAAAAiAAAAZHJzL2Rvd25yZXYueG1sUEsBAhQAFAAAAAgAh07iQDMvBZ47&#10;AAAAOQAAABAAAAAAAAAAAQAgAAAACgEAAGRycy9zaGFwZXhtbC54bWxQSwUGAAAAAAYABgBbAQAA&#10;tAMAAAAA&#10;" path="m9060,0l1458043,0,1467103,9060,733552,742611,0,9060,9060,0xe">
                  <v:path o:connectlocs="9060,0;1458043,0;1467103,9060;733552,742611;0,9060;9060,0" o:connectangles="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任意多边形: 形状 15" o:spid="_x0000_s1026" o:spt="100" style="position:absolute;left:2171105;top:0;height:742611;width:1467103;v-text-anchor:middle;" filled="t" stroked="f" coordsize="1467103,742611" o:gfxdata="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T26jLsAAADb&#10;AAAADwAAAAAAAAABACAAAAAiAAAAZHJzL2Rvd25yZXYueG1sUEsBAhQAFAAAAAgAh07iQDMvBZ47&#10;AAAAOQAAABAAAAAAAAAAAQAgAAAACgEAAGRycy9zaGFwZXhtbC54bWxQSwUGAAAAAAYABgBbAQAA&#10;tAMAAAAA&#10;" path="m9060,0l1458043,0,1467103,9060,733552,742611,0,9060,9060,0xe">
                  <v:path o:connectlocs="9060,0;1458043,0;1467103,9060;733552,742611;0,9060;9060,0" o:connectangles="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任意多边形: 形状 16" o:spid="_x0000_s1026" o:spt="100" style="position:absolute;left:0;top:1020705;height:1156437;width:578218;v-text-anchor:middle;" filled="t" stroked="f" coordsize="578218,1156437" o:gfxdata="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61J11twAAANsAAAAP&#10;AAAAAAAAAAEAIAAAACIAAABkcnMvZG93bnJldi54bWxQSwECFAAUAAAACACHTuJAMy8FnjsAAAA5&#10;AAAAEAAAAAAAAAABACAAAAAGAQAAZHJzL3NoYXBleG1sLnhtbFBLBQYAAAAABgAGAFsBAACwAwAA&#10;AAA=&#10;" path="m0,0l578218,578219,0,1156437,0,0xe">
                  <v:path o:connectlocs="0,0;578218,578219;0,1156437;0,0" o:connectangles="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任意多边形: 形状 17" o:spid="_x0000_s1026" o:spt="100" style="position:absolute;left:0;top:3256705;height:1467103;width:1349134;v-text-anchor:middle;" filled="t" stroked="f" coordsize="1349134,1467103" o:gfxdata="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0ztdlugAAANsA&#10;AAAPAAAAAAAAAAEAIAAAACIAAABkcnMvZG93bnJldi54bWxQSwECFAAUAAAACACHTuJAMy8FnjsA&#10;AAA5AAAAEAAAAAAAAAABACAAAAAJAQAAZHJzL3NoYXBleG1sLnhtbFBLBQYAAAAABgAGAFsBAACz&#10;AwAAAAA=&#10;" path="m615583,0l1349134,733552,615583,1467103,0,851521,0,615583,615583,0xe">
                  <v:path o:connectlocs="615583,0;1349134,733552;615583,1467103;0,851521;0,615583;615583,0" o:connectangles="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任意多边形: 形状 18" o:spid="_x0000_s1026" o:spt="100" style="position:absolute;left:1;top:63901;height:1467103;width:1340567;v-text-anchor:middle;" filled="t" stroked="f" coordsize="1340567,1467103" o:gfxdata="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ttINr4A&#10;AADbAAAADwAAAAAAAAABACAAAAAiAAAAZHJzL2Rvd25yZXYueG1sUEsBAhQAFAAAAAgAh07iQDMv&#10;BZ47AAAAOQAAABAAAAAAAAAAAQAgAAAADQEAAGRycy9zaGFwZXhtbC54bWxQSwUGAAAAAAYABgBb&#10;AQAAtwMAAAAA&#10;" path="m607016,0l1340567,733552,607016,1467103,0,860088,0,607016,607016,0xe">
                  <v:path o:connectlocs="607016,0;1340567,733552;607016,1467103;0,860088;0,607016;607016,0" o:connectangles="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任意多边形: 形状 19" o:spid="_x0000_s1026" o:spt="100" style="position:absolute;left:0;top:1666842;height:1467103;width:1344774;v-text-anchor:middle;" filled="t" stroked="f" coordsize="1344774,1467103" o:gfxdata="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z8pri8AAAA&#10;2wAAAA8AAAAAAAAAAQAgAAAAIgAAAGRycy9kb3ducmV2LnhtbFBLAQIUABQAAAAIAIdO4kAzLwWe&#10;OwAAADkAAAAQAAAAAAAAAAEAIAAAAAsBAABkcnMvc2hhcGV4bWwueG1sUEsFBgAAAAAGAAYAWwEA&#10;ALUDAAAAAA==&#10;" path="m611223,0l1344774,733552,611223,1467103,0,855881,0,611223,611223,0xe">
                  <v:path o:connectlocs="611223,0;1344774,733552;611223,1467103;0,855881;0,611223;611223,0" o:connectangles="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-3575685</wp:posOffset>
                </wp:positionH>
                <wp:positionV relativeFrom="paragraph">
                  <wp:posOffset>-422910</wp:posOffset>
                </wp:positionV>
                <wp:extent cx="148590" cy="321310"/>
                <wp:effectExtent l="0" t="0" r="3810" b="3175"/>
                <wp:wrapNone/>
                <wp:docPr id="55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8676" cy="321090"/>
                        </a:xfrm>
                        <a:custGeom>
                          <a:avLst/>
                          <a:gdLst>
                            <a:gd name="T0" fmla="*/ 48 w 210"/>
                            <a:gd name="T1" fmla="*/ 208 h 453"/>
                            <a:gd name="T2" fmla="*/ 46 w 210"/>
                            <a:gd name="T3" fmla="*/ 208 h 453"/>
                            <a:gd name="T4" fmla="*/ 46 w 210"/>
                            <a:gd name="T5" fmla="*/ 451 h 453"/>
                            <a:gd name="T6" fmla="*/ 0 w 210"/>
                            <a:gd name="T7" fmla="*/ 453 h 453"/>
                            <a:gd name="T8" fmla="*/ 0 w 210"/>
                            <a:gd name="T9" fmla="*/ 208 h 453"/>
                            <a:gd name="T10" fmla="*/ 0 w 210"/>
                            <a:gd name="T11" fmla="*/ 204 h 453"/>
                            <a:gd name="T12" fmla="*/ 0 w 210"/>
                            <a:gd name="T13" fmla="*/ 164 h 453"/>
                            <a:gd name="T14" fmla="*/ 210 w 210"/>
                            <a:gd name="T15" fmla="*/ 0 h 453"/>
                            <a:gd name="T16" fmla="*/ 210 w 210"/>
                            <a:gd name="T17" fmla="*/ 55 h 453"/>
                            <a:gd name="T18" fmla="*/ 48 w 210"/>
                            <a:gd name="T19" fmla="*/ 208 h 4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210" h="453">
                              <a:moveTo>
                                <a:pt x="48" y="208"/>
                              </a:moveTo>
                              <a:cubicBezTo>
                                <a:pt x="46" y="208"/>
                                <a:pt x="46" y="208"/>
                                <a:pt x="46" y="208"/>
                              </a:cubicBezTo>
                              <a:cubicBezTo>
                                <a:pt x="46" y="451"/>
                                <a:pt x="46" y="451"/>
                                <a:pt x="46" y="451"/>
                              </a:cubicBezTo>
                              <a:cubicBezTo>
                                <a:pt x="0" y="453"/>
                                <a:pt x="0" y="453"/>
                                <a:pt x="0" y="453"/>
                              </a:cubicBezTo>
                              <a:cubicBezTo>
                                <a:pt x="0" y="208"/>
                                <a:pt x="0" y="208"/>
                                <a:pt x="0" y="208"/>
                              </a:cubicBezTo>
                              <a:cubicBezTo>
                                <a:pt x="0" y="204"/>
                                <a:pt x="0" y="204"/>
                                <a:pt x="0" y="204"/>
                              </a:cubicBezTo>
                              <a:cubicBezTo>
                                <a:pt x="0" y="164"/>
                                <a:pt x="0" y="164"/>
                                <a:pt x="0" y="164"/>
                              </a:cubicBezTo>
                              <a:cubicBezTo>
                                <a:pt x="24" y="70"/>
                                <a:pt x="109" y="0"/>
                                <a:pt x="210" y="0"/>
                              </a:cubicBezTo>
                              <a:cubicBezTo>
                                <a:pt x="210" y="55"/>
                                <a:pt x="210" y="55"/>
                                <a:pt x="210" y="55"/>
                              </a:cubicBezTo>
                              <a:cubicBezTo>
                                <a:pt x="125" y="57"/>
                                <a:pt x="56" y="123"/>
                                <a:pt x="48" y="20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E8B58"/>
                        </a:solidFill>
                        <a:ln w="7620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5" o:spid="_x0000_s1026" o:spt="100" style="position:absolute;left:0pt;margin-left:-281.55pt;margin-top:-33.3pt;height:25.3pt;width:11.7pt;z-index:251663360;mso-width-relative:page;mso-height-relative:page;" fillcolor="#DE8B58" filled="t" stroked="f" coordsize="210,453" o:gfxdata="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" path="m48,208c46,208,46,208,46,208c46,451,46,451,46,451c0,453,0,453,0,453c0,208,0,208,0,208c0,204,0,204,0,204c0,164,0,164,0,164c24,70,109,0,210,0c210,55,210,55,210,55c125,57,56,123,48,208xe">
                <v:path o:connectlocs="33983,147432;32567,147432;32567,319672;0,321090;0,147432;0,144596;0,116244;148676,0;148676,38984;33983,147432" o:connectangles="0,0,0,0,0,0,0,0,0,0"/>
                <v:fill on="t" focussize="0,0"/>
                <v:stroke on="f" weight="6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-3495675</wp:posOffset>
                </wp:positionH>
                <wp:positionV relativeFrom="paragraph">
                  <wp:posOffset>-656590</wp:posOffset>
                </wp:positionV>
                <wp:extent cx="56515" cy="182245"/>
                <wp:effectExtent l="0" t="0" r="1270" b="8255"/>
                <wp:wrapNone/>
                <wp:docPr id="56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6222" cy="182409"/>
                        </a:xfrm>
                        <a:custGeom>
                          <a:avLst/>
                          <a:gdLst>
                            <a:gd name="T0" fmla="*/ 0 w 79"/>
                            <a:gd name="T1" fmla="*/ 185 h 258"/>
                            <a:gd name="T2" fmla="*/ 0 w 79"/>
                            <a:gd name="T3" fmla="*/ 185 h 258"/>
                            <a:gd name="T4" fmla="*/ 0 w 79"/>
                            <a:gd name="T5" fmla="*/ 0 h 258"/>
                            <a:gd name="T6" fmla="*/ 21 w 79"/>
                            <a:gd name="T7" fmla="*/ 0 h 258"/>
                            <a:gd name="T8" fmla="*/ 21 w 79"/>
                            <a:gd name="T9" fmla="*/ 186 h 258"/>
                            <a:gd name="T10" fmla="*/ 79 w 79"/>
                            <a:gd name="T11" fmla="*/ 240 h 258"/>
                            <a:gd name="T12" fmla="*/ 79 w 79"/>
                            <a:gd name="T13" fmla="*/ 258 h 258"/>
                            <a:gd name="T14" fmla="*/ 76 w 79"/>
                            <a:gd name="T15" fmla="*/ 258 h 258"/>
                            <a:gd name="T16" fmla="*/ 0 w 79"/>
                            <a:gd name="T17" fmla="*/ 185 h 2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79" h="258">
                              <a:moveTo>
                                <a:pt x="0" y="185"/>
                              </a:moveTo>
                              <a:cubicBezTo>
                                <a:pt x="0" y="185"/>
                                <a:pt x="0" y="185"/>
                                <a:pt x="0" y="185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21" y="186"/>
                                <a:pt x="21" y="186"/>
                                <a:pt x="21" y="186"/>
                              </a:cubicBezTo>
                              <a:cubicBezTo>
                                <a:pt x="24" y="216"/>
                                <a:pt x="48" y="240"/>
                                <a:pt x="79" y="240"/>
                              </a:cubicBezTo>
                              <a:cubicBezTo>
                                <a:pt x="79" y="258"/>
                                <a:pt x="79" y="258"/>
                                <a:pt x="79" y="258"/>
                              </a:cubicBezTo>
                              <a:cubicBezTo>
                                <a:pt x="78" y="258"/>
                                <a:pt x="77" y="258"/>
                                <a:pt x="76" y="258"/>
                              </a:cubicBezTo>
                              <a:cubicBezTo>
                                <a:pt x="35" y="258"/>
                                <a:pt x="1" y="226"/>
                                <a:pt x="0" y="18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E8B58"/>
                        </a:solidFill>
                        <a:ln w="7620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6" o:spid="_x0000_s1026" o:spt="100" style="position:absolute;left:0pt;margin-left:-275.25pt;margin-top:-51.7pt;height:14.35pt;width:4.45pt;z-index:251664384;mso-width-relative:page;mso-height-relative:page;" fillcolor="#DE8B58" filled="t" stroked="f" coordsize="79,258" o:gfxdata="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" path="m0,185c0,185,0,185,0,185c0,0,0,0,0,0c21,0,21,0,21,0c21,186,21,186,21,186c24,216,48,240,79,240c79,258,79,258,79,258c78,258,77,258,76,258c35,258,1,226,0,185xe">
                <v:path o:connectlocs="0,130797;0,130797;0,0;14945,0;14945,131504;56222,169682;56222,182409;54086,182409;0,130797" o:connectangles="0,0,0,0,0,0,0,0,0"/>
                <v:fill on="t" focussize="0,0"/>
                <v:stroke on="f" weight="6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-3601720</wp:posOffset>
                </wp:positionH>
                <wp:positionV relativeFrom="paragraph">
                  <wp:posOffset>-656590</wp:posOffset>
                </wp:positionV>
                <wp:extent cx="55245" cy="182245"/>
                <wp:effectExtent l="0" t="0" r="2540" b="8255"/>
                <wp:wrapNone/>
                <wp:docPr id="60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4973" cy="182409"/>
                        </a:xfrm>
                        <a:custGeom>
                          <a:avLst/>
                          <a:gdLst>
                            <a:gd name="T0" fmla="*/ 79 w 79"/>
                            <a:gd name="T1" fmla="*/ 188 h 258"/>
                            <a:gd name="T2" fmla="*/ 79 w 79"/>
                            <a:gd name="T3" fmla="*/ 188 h 258"/>
                            <a:gd name="T4" fmla="*/ 3 w 79"/>
                            <a:gd name="T5" fmla="*/ 258 h 258"/>
                            <a:gd name="T6" fmla="*/ 0 w 79"/>
                            <a:gd name="T7" fmla="*/ 258 h 258"/>
                            <a:gd name="T8" fmla="*/ 0 w 79"/>
                            <a:gd name="T9" fmla="*/ 240 h 258"/>
                            <a:gd name="T10" fmla="*/ 57 w 79"/>
                            <a:gd name="T11" fmla="*/ 186 h 258"/>
                            <a:gd name="T12" fmla="*/ 57 w 79"/>
                            <a:gd name="T13" fmla="*/ 0 h 258"/>
                            <a:gd name="T14" fmla="*/ 79 w 79"/>
                            <a:gd name="T15" fmla="*/ 0 h 258"/>
                            <a:gd name="T16" fmla="*/ 79 w 79"/>
                            <a:gd name="T17" fmla="*/ 185 h 258"/>
                            <a:gd name="T18" fmla="*/ 79 w 79"/>
                            <a:gd name="T19" fmla="*/ 185 h 258"/>
                            <a:gd name="T20" fmla="*/ 79 w 79"/>
                            <a:gd name="T21" fmla="*/ 186 h 258"/>
                            <a:gd name="T22" fmla="*/ 79 w 79"/>
                            <a:gd name="T23" fmla="*/ 188 h 2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79" h="258">
                              <a:moveTo>
                                <a:pt x="79" y="188"/>
                              </a:moveTo>
                              <a:cubicBezTo>
                                <a:pt x="79" y="188"/>
                                <a:pt x="79" y="188"/>
                                <a:pt x="79" y="188"/>
                              </a:cubicBezTo>
                              <a:cubicBezTo>
                                <a:pt x="76" y="227"/>
                                <a:pt x="44" y="258"/>
                                <a:pt x="3" y="258"/>
                              </a:cubicBezTo>
                              <a:cubicBezTo>
                                <a:pt x="2" y="258"/>
                                <a:pt x="1" y="258"/>
                                <a:pt x="0" y="258"/>
                              </a:cubicBezTo>
                              <a:cubicBezTo>
                                <a:pt x="0" y="240"/>
                                <a:pt x="0" y="240"/>
                                <a:pt x="0" y="240"/>
                              </a:cubicBezTo>
                              <a:cubicBezTo>
                                <a:pt x="30" y="240"/>
                                <a:pt x="55" y="216"/>
                                <a:pt x="57" y="186"/>
                              </a:cubicBezTo>
                              <a:cubicBezTo>
                                <a:pt x="57" y="0"/>
                                <a:pt x="57" y="0"/>
                                <a:pt x="57" y="0"/>
                              </a:cubicBezTo>
                              <a:cubicBezTo>
                                <a:pt x="79" y="0"/>
                                <a:pt x="79" y="0"/>
                                <a:pt x="79" y="0"/>
                              </a:cubicBezTo>
                              <a:cubicBezTo>
                                <a:pt x="79" y="185"/>
                                <a:pt x="79" y="185"/>
                                <a:pt x="79" y="185"/>
                              </a:cubicBezTo>
                              <a:cubicBezTo>
                                <a:pt x="79" y="185"/>
                                <a:pt x="79" y="185"/>
                                <a:pt x="79" y="185"/>
                              </a:cubicBezTo>
                              <a:cubicBezTo>
                                <a:pt x="79" y="186"/>
                                <a:pt x="79" y="186"/>
                                <a:pt x="79" y="186"/>
                              </a:cubicBezTo>
                              <a:lnTo>
                                <a:pt x="79" y="1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8B58"/>
                        </a:solidFill>
                        <a:ln w="7620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7" o:spid="_x0000_s1026" o:spt="100" style="position:absolute;left:0pt;margin-left:-283.6pt;margin-top:-51.7pt;height:14.35pt;width:4.35pt;z-index:251665408;mso-width-relative:page;mso-height-relative:page;" fillcolor="#DE8B58" filled="t" stroked="f" coordsize="79,258" o:gfxdata="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" path="m79,188c79,188,79,188,79,188c76,227,44,258,3,258c2,258,1,258,0,258c0,240,0,240,0,240c30,240,55,216,57,186c57,0,57,0,57,0c79,0,79,0,79,0c79,185,79,185,79,185c79,185,79,185,79,185c79,186,79,186,79,186l79,188xe">
                <v:path o:connectlocs="54973,132918;54973,132918;2087,182409;0,182409;0,169682;39664,131504;39664,0;54973,0;54973,130797;54973,130797;54973,131504;54973,132918" o:connectangles="0,0,0,0,0,0,0,0,0,0,0,0"/>
                <v:fill on="t" focussize="0,0"/>
                <v:stroke on="f" weight="6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-3921760</wp:posOffset>
                </wp:positionH>
                <wp:positionV relativeFrom="paragraph">
                  <wp:posOffset>-434340</wp:posOffset>
                </wp:positionV>
                <wp:extent cx="338455" cy="353695"/>
                <wp:effectExtent l="0" t="0" r="4445" b="0"/>
                <wp:wrapNone/>
                <wp:docPr id="64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38582" cy="353574"/>
                        </a:xfrm>
                        <a:custGeom>
                          <a:avLst/>
                          <a:gdLst>
                            <a:gd name="T0" fmla="*/ 463 w 478"/>
                            <a:gd name="T1" fmla="*/ 211 h 498"/>
                            <a:gd name="T2" fmla="*/ 409 w 478"/>
                            <a:gd name="T3" fmla="*/ 220 h 498"/>
                            <a:gd name="T4" fmla="*/ 330 w 478"/>
                            <a:gd name="T5" fmla="*/ 391 h 498"/>
                            <a:gd name="T6" fmla="*/ 108 w 478"/>
                            <a:gd name="T7" fmla="*/ 332 h 498"/>
                            <a:gd name="T8" fmla="*/ 417 w 478"/>
                            <a:gd name="T9" fmla="*/ 153 h 498"/>
                            <a:gd name="T10" fmla="*/ 417 w 478"/>
                            <a:gd name="T11" fmla="*/ 153 h 498"/>
                            <a:gd name="T12" fmla="*/ 438 w 478"/>
                            <a:gd name="T13" fmla="*/ 141 h 498"/>
                            <a:gd name="T14" fmla="*/ 437 w 478"/>
                            <a:gd name="T15" fmla="*/ 140 h 498"/>
                            <a:gd name="T16" fmla="*/ 140 w 478"/>
                            <a:gd name="T17" fmla="*/ 60 h 498"/>
                            <a:gd name="T18" fmla="*/ 60 w 478"/>
                            <a:gd name="T19" fmla="*/ 358 h 498"/>
                            <a:gd name="T20" fmla="*/ 357 w 478"/>
                            <a:gd name="T21" fmla="*/ 437 h 498"/>
                            <a:gd name="T22" fmla="*/ 463 w 478"/>
                            <a:gd name="T23" fmla="*/ 211 h 498"/>
                            <a:gd name="T24" fmla="*/ 87 w 478"/>
                            <a:gd name="T25" fmla="*/ 274 h 498"/>
                            <a:gd name="T26" fmla="*/ 167 w 478"/>
                            <a:gd name="T27" fmla="*/ 108 h 498"/>
                            <a:gd name="T28" fmla="*/ 350 w 478"/>
                            <a:gd name="T29" fmla="*/ 122 h 498"/>
                            <a:gd name="T30" fmla="*/ 87 w 478"/>
                            <a:gd name="T31" fmla="*/ 274 h 49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478" h="498">
                              <a:moveTo>
                                <a:pt x="463" y="211"/>
                              </a:moveTo>
                              <a:cubicBezTo>
                                <a:pt x="409" y="220"/>
                                <a:pt x="409" y="220"/>
                                <a:pt x="409" y="220"/>
                              </a:cubicBezTo>
                              <a:cubicBezTo>
                                <a:pt x="421" y="286"/>
                                <a:pt x="392" y="356"/>
                                <a:pt x="330" y="391"/>
                              </a:cubicBezTo>
                              <a:cubicBezTo>
                                <a:pt x="252" y="436"/>
                                <a:pt x="153" y="410"/>
                                <a:pt x="108" y="332"/>
                              </a:cubicBezTo>
                              <a:cubicBezTo>
                                <a:pt x="417" y="153"/>
                                <a:pt x="417" y="153"/>
                                <a:pt x="417" y="153"/>
                              </a:cubicBezTo>
                              <a:cubicBezTo>
                                <a:pt x="417" y="153"/>
                                <a:pt x="417" y="153"/>
                                <a:pt x="417" y="153"/>
                              </a:cubicBezTo>
                              <a:cubicBezTo>
                                <a:pt x="438" y="141"/>
                                <a:pt x="438" y="141"/>
                                <a:pt x="438" y="141"/>
                              </a:cubicBezTo>
                              <a:cubicBezTo>
                                <a:pt x="437" y="141"/>
                                <a:pt x="437" y="140"/>
                                <a:pt x="437" y="140"/>
                              </a:cubicBezTo>
                              <a:cubicBezTo>
                                <a:pt x="377" y="35"/>
                                <a:pt x="244" y="0"/>
                                <a:pt x="140" y="60"/>
                              </a:cubicBezTo>
                              <a:cubicBezTo>
                                <a:pt x="35" y="120"/>
                                <a:pt x="0" y="253"/>
                                <a:pt x="60" y="358"/>
                              </a:cubicBezTo>
                              <a:cubicBezTo>
                                <a:pt x="120" y="462"/>
                                <a:pt x="253" y="498"/>
                                <a:pt x="357" y="437"/>
                              </a:cubicBezTo>
                              <a:cubicBezTo>
                                <a:pt x="439" y="390"/>
                                <a:pt x="478" y="299"/>
                                <a:pt x="463" y="211"/>
                              </a:cubicBezTo>
                              <a:close/>
                              <a:moveTo>
                                <a:pt x="87" y="274"/>
                              </a:moveTo>
                              <a:cubicBezTo>
                                <a:pt x="78" y="209"/>
                                <a:pt x="107" y="142"/>
                                <a:pt x="167" y="108"/>
                              </a:cubicBezTo>
                              <a:cubicBezTo>
                                <a:pt x="227" y="73"/>
                                <a:pt x="299" y="81"/>
                                <a:pt x="350" y="122"/>
                              </a:cubicBezTo>
                              <a:lnTo>
                                <a:pt x="87" y="2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8B58"/>
                        </a:solidFill>
                        <a:ln w="7620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8" o:spid="_x0000_s1026" o:spt="100" style="position:absolute;left:0pt;margin-left:-308.8pt;margin-top:-34.2pt;height:27.85pt;width:26.65pt;z-index:251666432;mso-width-relative:page;mso-height-relative:page;" fillcolor="#DE8B58" filled="t" stroked="f" coordsize="478,498" o:gfxdata="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" path="m463,211c409,220,409,220,409,220c421,286,392,356,330,391c252,436,153,410,108,332c417,153,417,153,417,153c417,153,417,153,417,153c438,141,438,141,438,141c437,141,437,140,437,140c377,35,244,0,140,60c35,120,0,253,60,358c120,462,253,498,357,437c439,390,478,299,463,211xm87,274c78,209,107,142,167,108c227,73,299,81,350,122l87,274xe">
                <v:path o:connectlocs="327957,149807;289707,156197;233749,277605;76499,235716;295373,108628;295373,108628;310248,100108;309540,99398;99166,42599;42499,254175;252874,310264;327957,149807;61624,194536;118291,76678;247915,86618;61624,194536" o:connectangles="0,0,0,0,0,0,0,0,0,0,0,0,0,0,0,0"/>
                <v:fill on="t" focussize="0,0"/>
                <v:stroke on="f" weight="6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-3805555</wp:posOffset>
                </wp:positionH>
                <wp:positionV relativeFrom="paragraph">
                  <wp:posOffset>-565785</wp:posOffset>
                </wp:positionV>
                <wp:extent cx="177165" cy="91440"/>
                <wp:effectExtent l="0" t="0" r="0" b="4445"/>
                <wp:wrapNone/>
                <wp:docPr id="70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7412" cy="91205"/>
                        </a:xfrm>
                        <a:custGeom>
                          <a:avLst/>
                          <a:gdLst>
                            <a:gd name="T0" fmla="*/ 172 w 251"/>
                            <a:gd name="T1" fmla="*/ 58 h 128"/>
                            <a:gd name="T2" fmla="*/ 172 w 251"/>
                            <a:gd name="T3" fmla="*/ 58 h 128"/>
                            <a:gd name="T4" fmla="*/ 172 w 251"/>
                            <a:gd name="T5" fmla="*/ 56 h 128"/>
                            <a:gd name="T6" fmla="*/ 172 w 251"/>
                            <a:gd name="T7" fmla="*/ 55 h 128"/>
                            <a:gd name="T8" fmla="*/ 172 w 251"/>
                            <a:gd name="T9" fmla="*/ 55 h 128"/>
                            <a:gd name="T10" fmla="*/ 172 w 251"/>
                            <a:gd name="T11" fmla="*/ 22 h 128"/>
                            <a:gd name="T12" fmla="*/ 79 w 251"/>
                            <a:gd name="T13" fmla="*/ 22 h 128"/>
                            <a:gd name="T14" fmla="*/ 79 w 251"/>
                            <a:gd name="T15" fmla="*/ 55 h 128"/>
                            <a:gd name="T16" fmla="*/ 79 w 251"/>
                            <a:gd name="T17" fmla="*/ 55 h 128"/>
                            <a:gd name="T18" fmla="*/ 79 w 251"/>
                            <a:gd name="T19" fmla="*/ 56 h 128"/>
                            <a:gd name="T20" fmla="*/ 79 w 251"/>
                            <a:gd name="T21" fmla="*/ 58 h 128"/>
                            <a:gd name="T22" fmla="*/ 79 w 251"/>
                            <a:gd name="T23" fmla="*/ 58 h 128"/>
                            <a:gd name="T24" fmla="*/ 3 w 251"/>
                            <a:gd name="T25" fmla="*/ 128 h 128"/>
                            <a:gd name="T26" fmla="*/ 0 w 251"/>
                            <a:gd name="T27" fmla="*/ 128 h 128"/>
                            <a:gd name="T28" fmla="*/ 0 w 251"/>
                            <a:gd name="T29" fmla="*/ 110 h 128"/>
                            <a:gd name="T30" fmla="*/ 57 w 251"/>
                            <a:gd name="T31" fmla="*/ 56 h 128"/>
                            <a:gd name="T32" fmla="*/ 57 w 251"/>
                            <a:gd name="T33" fmla="*/ 22 h 128"/>
                            <a:gd name="T34" fmla="*/ 57 w 251"/>
                            <a:gd name="T35" fmla="*/ 0 h 128"/>
                            <a:gd name="T36" fmla="*/ 79 w 251"/>
                            <a:gd name="T37" fmla="*/ 0 h 128"/>
                            <a:gd name="T38" fmla="*/ 172 w 251"/>
                            <a:gd name="T39" fmla="*/ 0 h 128"/>
                            <a:gd name="T40" fmla="*/ 179 w 251"/>
                            <a:gd name="T41" fmla="*/ 0 h 128"/>
                            <a:gd name="T42" fmla="*/ 194 w 251"/>
                            <a:gd name="T43" fmla="*/ 0 h 128"/>
                            <a:gd name="T44" fmla="*/ 194 w 251"/>
                            <a:gd name="T45" fmla="*/ 56 h 128"/>
                            <a:gd name="T46" fmla="*/ 251 w 251"/>
                            <a:gd name="T47" fmla="*/ 110 h 128"/>
                            <a:gd name="T48" fmla="*/ 251 w 251"/>
                            <a:gd name="T49" fmla="*/ 128 h 128"/>
                            <a:gd name="T50" fmla="*/ 248 w 251"/>
                            <a:gd name="T51" fmla="*/ 128 h 128"/>
                            <a:gd name="T52" fmla="*/ 172 w 251"/>
                            <a:gd name="T53" fmla="*/ 58 h 1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251" h="128">
                              <a:moveTo>
                                <a:pt x="172" y="58"/>
                              </a:moveTo>
                              <a:cubicBezTo>
                                <a:pt x="172" y="58"/>
                                <a:pt x="172" y="58"/>
                                <a:pt x="172" y="58"/>
                              </a:cubicBezTo>
                              <a:cubicBezTo>
                                <a:pt x="172" y="56"/>
                                <a:pt x="172" y="56"/>
                                <a:pt x="172" y="56"/>
                              </a:cubicBezTo>
                              <a:cubicBezTo>
                                <a:pt x="172" y="56"/>
                                <a:pt x="172" y="56"/>
                                <a:pt x="172" y="55"/>
                              </a:cubicBezTo>
                              <a:cubicBezTo>
                                <a:pt x="172" y="55"/>
                                <a:pt x="172" y="55"/>
                                <a:pt x="172" y="55"/>
                              </a:cubicBezTo>
                              <a:cubicBezTo>
                                <a:pt x="172" y="22"/>
                                <a:pt x="172" y="22"/>
                                <a:pt x="172" y="22"/>
                              </a:cubicBezTo>
                              <a:cubicBezTo>
                                <a:pt x="79" y="22"/>
                                <a:pt x="79" y="22"/>
                                <a:pt x="79" y="22"/>
                              </a:cubicBezTo>
                              <a:cubicBezTo>
                                <a:pt x="79" y="55"/>
                                <a:pt x="79" y="55"/>
                                <a:pt x="79" y="55"/>
                              </a:cubicBezTo>
                              <a:cubicBezTo>
                                <a:pt x="79" y="55"/>
                                <a:pt x="79" y="55"/>
                                <a:pt x="79" y="55"/>
                              </a:cubicBezTo>
                              <a:cubicBezTo>
                                <a:pt x="79" y="56"/>
                                <a:pt x="79" y="56"/>
                                <a:pt x="79" y="56"/>
                              </a:cubicBezTo>
                              <a:cubicBezTo>
                                <a:pt x="79" y="58"/>
                                <a:pt x="79" y="58"/>
                                <a:pt x="79" y="58"/>
                              </a:cubicBezTo>
                              <a:cubicBezTo>
                                <a:pt x="79" y="58"/>
                                <a:pt x="79" y="58"/>
                                <a:pt x="79" y="58"/>
                              </a:cubicBezTo>
                              <a:cubicBezTo>
                                <a:pt x="76" y="97"/>
                                <a:pt x="43" y="128"/>
                                <a:pt x="3" y="128"/>
                              </a:cubicBezTo>
                              <a:cubicBezTo>
                                <a:pt x="2" y="128"/>
                                <a:pt x="1" y="128"/>
                                <a:pt x="0" y="128"/>
                              </a:cubicBezTo>
                              <a:cubicBezTo>
                                <a:pt x="0" y="110"/>
                                <a:pt x="0" y="110"/>
                                <a:pt x="0" y="110"/>
                              </a:cubicBezTo>
                              <a:cubicBezTo>
                                <a:pt x="30" y="110"/>
                                <a:pt x="55" y="86"/>
                                <a:pt x="57" y="56"/>
                              </a:cubicBezTo>
                              <a:cubicBezTo>
                                <a:pt x="57" y="22"/>
                                <a:pt x="57" y="22"/>
                                <a:pt x="57" y="22"/>
                              </a:cubicBezTo>
                              <a:cubicBezTo>
                                <a:pt x="57" y="0"/>
                                <a:pt x="57" y="0"/>
                                <a:pt x="57" y="0"/>
                              </a:cubicBezTo>
                              <a:cubicBezTo>
                                <a:pt x="79" y="0"/>
                                <a:pt x="79" y="0"/>
                                <a:pt x="79" y="0"/>
                              </a:cubicBezTo>
                              <a:cubicBezTo>
                                <a:pt x="172" y="0"/>
                                <a:pt x="172" y="0"/>
                                <a:pt x="172" y="0"/>
                              </a:cubicBezTo>
                              <a:cubicBezTo>
                                <a:pt x="179" y="0"/>
                                <a:pt x="179" y="0"/>
                                <a:pt x="179" y="0"/>
                              </a:cubicBezTo>
                              <a:cubicBezTo>
                                <a:pt x="194" y="0"/>
                                <a:pt x="194" y="0"/>
                                <a:pt x="194" y="0"/>
                              </a:cubicBezTo>
                              <a:cubicBezTo>
                                <a:pt x="194" y="56"/>
                                <a:pt x="194" y="56"/>
                                <a:pt x="194" y="56"/>
                              </a:cubicBezTo>
                              <a:cubicBezTo>
                                <a:pt x="196" y="86"/>
                                <a:pt x="221" y="110"/>
                                <a:pt x="251" y="110"/>
                              </a:cubicBezTo>
                              <a:cubicBezTo>
                                <a:pt x="251" y="128"/>
                                <a:pt x="251" y="128"/>
                                <a:pt x="251" y="128"/>
                              </a:cubicBezTo>
                              <a:cubicBezTo>
                                <a:pt x="250" y="128"/>
                                <a:pt x="249" y="128"/>
                                <a:pt x="248" y="128"/>
                              </a:cubicBezTo>
                              <a:cubicBezTo>
                                <a:pt x="208" y="128"/>
                                <a:pt x="175" y="97"/>
                                <a:pt x="172" y="5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E8B58"/>
                        </a:solidFill>
                        <a:ln w="7620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-299.65pt;margin-top:-44.55pt;height:7.2pt;width:13.95pt;z-index:251667456;mso-width-relative:page;mso-height-relative:page;" fillcolor="#DE8B58" filled="t" stroked="f" coordsize="251,128" o:gfxdata="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" path="m172,58c172,58,172,58,172,58c172,56,172,56,172,56c172,56,172,56,172,55c172,55,172,55,172,55c172,22,172,22,172,22c79,22,79,22,79,22c79,55,79,55,79,55c79,55,79,55,79,55c79,56,79,56,79,56c79,58,79,58,79,58c79,58,79,58,79,58c76,97,43,128,3,128c2,128,1,128,0,128c0,110,0,110,0,110c30,110,55,86,57,56c57,22,57,22,57,22c57,0,57,0,57,0c79,0,79,0,79,0c172,0,172,0,172,0c179,0,179,0,179,0c194,0,194,0,194,0c194,56,194,56,194,56c196,86,221,110,251,110c251,128,251,128,251,128c250,128,249,128,248,128c208,128,175,97,172,58xe">
                <v:path o:connectlocs="121573,41327;121573,41327;121573,39902;121573,39189;121573,39189;121573,15675;55838,15675;55838,39189;55838,39189;55838,39902;55838,41327;55838,41327;2120,91205;0,91205;0,78379;40288,39902;40288,15675;40288,0;55838,0;121573,0;126520,0;137123,0;137123,39902;177412,78379;177412,91205;175291,91205;121573,41327" o:connectangles="0,0,0,0,0,0,0,0,0,0,0,0,0,0,0,0,0,0,0,0,0,0,0,0,0,0,0"/>
                <v:fill on="t" focussize="0,0"/>
                <v:stroke on="f" weight="6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-3800475</wp:posOffset>
                </wp:positionH>
                <wp:positionV relativeFrom="paragraph">
                  <wp:posOffset>-595630</wp:posOffset>
                </wp:positionV>
                <wp:extent cx="167640" cy="24765"/>
                <wp:effectExtent l="0" t="0" r="0" b="0"/>
                <wp:wrapNone/>
                <wp:docPr id="71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7417" cy="24988"/>
                        </a:xfrm>
                        <a:custGeom>
                          <a:avLst/>
                          <a:gdLst>
                            <a:gd name="T0" fmla="*/ 122 w 134"/>
                            <a:gd name="T1" fmla="*/ 12 h 20"/>
                            <a:gd name="T2" fmla="*/ 12 w 134"/>
                            <a:gd name="T3" fmla="*/ 12 h 20"/>
                            <a:gd name="T4" fmla="*/ 12 w 134"/>
                            <a:gd name="T5" fmla="*/ 20 h 20"/>
                            <a:gd name="T6" fmla="*/ 0 w 134"/>
                            <a:gd name="T7" fmla="*/ 20 h 20"/>
                            <a:gd name="T8" fmla="*/ 0 w 134"/>
                            <a:gd name="T9" fmla="*/ 12 h 20"/>
                            <a:gd name="T10" fmla="*/ 0 w 134"/>
                            <a:gd name="T11" fmla="*/ 0 h 20"/>
                            <a:gd name="T12" fmla="*/ 12 w 134"/>
                            <a:gd name="T13" fmla="*/ 0 h 20"/>
                            <a:gd name="T14" fmla="*/ 122 w 134"/>
                            <a:gd name="T15" fmla="*/ 0 h 20"/>
                            <a:gd name="T16" fmla="*/ 134 w 134"/>
                            <a:gd name="T17" fmla="*/ 0 h 20"/>
                            <a:gd name="T18" fmla="*/ 134 w 134"/>
                            <a:gd name="T19" fmla="*/ 12 h 20"/>
                            <a:gd name="T20" fmla="*/ 134 w 134"/>
                            <a:gd name="T21" fmla="*/ 20 h 20"/>
                            <a:gd name="T22" fmla="*/ 122 w 134"/>
                            <a:gd name="T23" fmla="*/ 20 h 20"/>
                            <a:gd name="T24" fmla="*/ 122 w 134"/>
                            <a:gd name="T25" fmla="*/ 12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34" h="20">
                              <a:moveTo>
                                <a:pt x="122" y="12"/>
                              </a:moveTo>
                              <a:lnTo>
                                <a:pt x="12" y="12"/>
                              </a:lnTo>
                              <a:lnTo>
                                <a:pt x="12" y="20"/>
                              </a:lnTo>
                              <a:lnTo>
                                <a:pt x="0" y="20"/>
                              </a:lnTo>
                              <a:lnTo>
                                <a:pt x="0" y="12"/>
                              </a:lnTo>
                              <a:lnTo>
                                <a:pt x="0" y="0"/>
                              </a:lnTo>
                              <a:lnTo>
                                <a:pt x="12" y="0"/>
                              </a:lnTo>
                              <a:lnTo>
                                <a:pt x="122" y="0"/>
                              </a:lnTo>
                              <a:lnTo>
                                <a:pt x="134" y="0"/>
                              </a:lnTo>
                              <a:lnTo>
                                <a:pt x="134" y="12"/>
                              </a:lnTo>
                              <a:lnTo>
                                <a:pt x="134" y="20"/>
                              </a:lnTo>
                              <a:lnTo>
                                <a:pt x="122" y="20"/>
                              </a:lnTo>
                              <a:lnTo>
                                <a:pt x="12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8B58"/>
                        </a:solidFill>
                        <a:ln w="7620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0" o:spid="_x0000_s1026" o:spt="100" style="position:absolute;left:0pt;margin-left:-299.25pt;margin-top:-46.9pt;height:1.95pt;width:13.2pt;z-index:251668480;mso-width-relative:page;mso-height-relative:page;" fillcolor="#DE8B58" filled="t" stroked="f" coordsize="134,20" o:gfxdata="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" path="m122,12l12,12,12,20,0,20,0,12,0,0,12,0,122,0,134,0,134,12,134,20,122,20,122,12xe">
                <v:path o:connectlocs="152424,14992;14992,14992;14992,24988;0,24988;0,14992;0,0;14992,0;152424,0;167417,0;167417,14992;167417,24988;152424,24988;152424,14992" o:connectangles="0,0,0,0,0,0,0,0,0,0,0,0,0"/>
                <v:fill on="t" focussize="0,0"/>
                <v:stroke on="f" weight="6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-3795395</wp:posOffset>
                </wp:positionH>
                <wp:positionV relativeFrom="paragraph">
                  <wp:posOffset>-676910</wp:posOffset>
                </wp:positionV>
                <wp:extent cx="157480" cy="71120"/>
                <wp:effectExtent l="0" t="0" r="0" b="5080"/>
                <wp:wrapNone/>
                <wp:docPr id="76" name="Freefor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7422" cy="71215"/>
                        </a:xfrm>
                        <a:custGeom>
                          <a:avLst/>
                          <a:gdLst>
                            <a:gd name="T0" fmla="*/ 69 w 126"/>
                            <a:gd name="T1" fmla="*/ 45 h 57"/>
                            <a:gd name="T2" fmla="*/ 106 w 126"/>
                            <a:gd name="T3" fmla="*/ 45 h 57"/>
                            <a:gd name="T4" fmla="*/ 106 w 126"/>
                            <a:gd name="T5" fmla="*/ 57 h 57"/>
                            <a:gd name="T6" fmla="*/ 21 w 126"/>
                            <a:gd name="T7" fmla="*/ 57 h 57"/>
                            <a:gd name="T8" fmla="*/ 21 w 126"/>
                            <a:gd name="T9" fmla="*/ 45 h 57"/>
                            <a:gd name="T10" fmla="*/ 57 w 126"/>
                            <a:gd name="T11" fmla="*/ 45 h 57"/>
                            <a:gd name="T12" fmla="*/ 57 w 126"/>
                            <a:gd name="T13" fmla="*/ 32 h 57"/>
                            <a:gd name="T14" fmla="*/ 0 w 126"/>
                            <a:gd name="T15" fmla="*/ 32 h 57"/>
                            <a:gd name="T16" fmla="*/ 0 w 126"/>
                            <a:gd name="T17" fmla="*/ 20 h 57"/>
                            <a:gd name="T18" fmla="*/ 57 w 126"/>
                            <a:gd name="T19" fmla="*/ 20 h 57"/>
                            <a:gd name="T20" fmla="*/ 57 w 126"/>
                            <a:gd name="T21" fmla="*/ 0 h 57"/>
                            <a:gd name="T22" fmla="*/ 69 w 126"/>
                            <a:gd name="T23" fmla="*/ 0 h 57"/>
                            <a:gd name="T24" fmla="*/ 69 w 126"/>
                            <a:gd name="T25" fmla="*/ 20 h 57"/>
                            <a:gd name="T26" fmla="*/ 126 w 126"/>
                            <a:gd name="T27" fmla="*/ 20 h 57"/>
                            <a:gd name="T28" fmla="*/ 126 w 126"/>
                            <a:gd name="T29" fmla="*/ 32 h 57"/>
                            <a:gd name="T30" fmla="*/ 69 w 126"/>
                            <a:gd name="T31" fmla="*/ 32 h 57"/>
                            <a:gd name="T32" fmla="*/ 69 w 126"/>
                            <a:gd name="T33" fmla="*/ 45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6" h="57">
                              <a:moveTo>
                                <a:pt x="69" y="45"/>
                              </a:moveTo>
                              <a:lnTo>
                                <a:pt x="106" y="45"/>
                              </a:lnTo>
                              <a:lnTo>
                                <a:pt x="106" y="57"/>
                              </a:lnTo>
                              <a:lnTo>
                                <a:pt x="21" y="57"/>
                              </a:lnTo>
                              <a:lnTo>
                                <a:pt x="21" y="45"/>
                              </a:lnTo>
                              <a:lnTo>
                                <a:pt x="57" y="45"/>
                              </a:lnTo>
                              <a:lnTo>
                                <a:pt x="57" y="32"/>
                              </a:lnTo>
                              <a:lnTo>
                                <a:pt x="0" y="32"/>
                              </a:lnTo>
                              <a:lnTo>
                                <a:pt x="0" y="20"/>
                              </a:lnTo>
                              <a:lnTo>
                                <a:pt x="57" y="20"/>
                              </a:lnTo>
                              <a:lnTo>
                                <a:pt x="57" y="0"/>
                              </a:lnTo>
                              <a:lnTo>
                                <a:pt x="69" y="0"/>
                              </a:lnTo>
                              <a:lnTo>
                                <a:pt x="69" y="20"/>
                              </a:lnTo>
                              <a:lnTo>
                                <a:pt x="126" y="20"/>
                              </a:lnTo>
                              <a:lnTo>
                                <a:pt x="126" y="32"/>
                              </a:lnTo>
                              <a:lnTo>
                                <a:pt x="69" y="32"/>
                              </a:lnTo>
                              <a:lnTo>
                                <a:pt x="69" y="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8B58"/>
                        </a:solidFill>
                        <a:ln w="7620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1" o:spid="_x0000_s1026" o:spt="100" style="position:absolute;left:0pt;margin-left:-298.85pt;margin-top:-53.3pt;height:5.6pt;width:12.4pt;z-index:251669504;mso-width-relative:page;mso-height-relative:page;" fillcolor="#DE8B58" filled="t" stroked="f" coordsize="126,57" o:gfxdata="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" path="m69,45l106,45,106,57,21,57,21,45,57,45,57,32,0,32,0,20,57,20,57,0,69,0,69,20,126,20,126,32,69,32,69,45xe">
                <v:path o:connectlocs="86207,56222;132434,56222;132434,71215;26237,71215;26237,56222;71214,56222;71214,39980;0,39980;0,24987;71214,24987;71214,0;86207,0;86207,24987;157422,24987;157422,39980;86207,39980;86207,56222" o:connectangles="0,0,0,0,0,0,0,0,0,0,0,0,0,0,0,0,0"/>
                <v:fill on="t" focussize="0,0"/>
                <v:stroke on="f" weight="6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-3947795</wp:posOffset>
                </wp:positionH>
                <wp:positionV relativeFrom="paragraph">
                  <wp:posOffset>-590550</wp:posOffset>
                </wp:positionV>
                <wp:extent cx="112395" cy="117475"/>
                <wp:effectExtent l="0" t="0" r="1905" b="0"/>
                <wp:wrapNone/>
                <wp:docPr id="77" name="Freeform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2444" cy="117441"/>
                        </a:xfrm>
                        <a:custGeom>
                          <a:avLst/>
                          <a:gdLst>
                            <a:gd name="T0" fmla="*/ 12 w 90"/>
                            <a:gd name="T1" fmla="*/ 94 h 94"/>
                            <a:gd name="T2" fmla="*/ 0 w 90"/>
                            <a:gd name="T3" fmla="*/ 94 h 94"/>
                            <a:gd name="T4" fmla="*/ 0 w 90"/>
                            <a:gd name="T5" fmla="*/ 82 h 94"/>
                            <a:gd name="T6" fmla="*/ 0 w 90"/>
                            <a:gd name="T7" fmla="*/ 8 h 94"/>
                            <a:gd name="T8" fmla="*/ 11 w 90"/>
                            <a:gd name="T9" fmla="*/ 8 h 94"/>
                            <a:gd name="T10" fmla="*/ 25 w 90"/>
                            <a:gd name="T11" fmla="*/ 0 h 94"/>
                            <a:gd name="T12" fmla="*/ 31 w 90"/>
                            <a:gd name="T13" fmla="*/ 11 h 94"/>
                            <a:gd name="T14" fmla="*/ 12 w 90"/>
                            <a:gd name="T15" fmla="*/ 22 h 94"/>
                            <a:gd name="T16" fmla="*/ 12 w 90"/>
                            <a:gd name="T17" fmla="*/ 45 h 94"/>
                            <a:gd name="T18" fmla="*/ 37 w 90"/>
                            <a:gd name="T19" fmla="*/ 45 h 94"/>
                            <a:gd name="T20" fmla="*/ 37 w 90"/>
                            <a:gd name="T21" fmla="*/ 57 h 94"/>
                            <a:gd name="T22" fmla="*/ 12 w 90"/>
                            <a:gd name="T23" fmla="*/ 57 h 94"/>
                            <a:gd name="T24" fmla="*/ 12 w 90"/>
                            <a:gd name="T25" fmla="*/ 82 h 94"/>
                            <a:gd name="T26" fmla="*/ 77 w 90"/>
                            <a:gd name="T27" fmla="*/ 82 h 94"/>
                            <a:gd name="T28" fmla="*/ 77 w 90"/>
                            <a:gd name="T29" fmla="*/ 57 h 94"/>
                            <a:gd name="T30" fmla="*/ 53 w 90"/>
                            <a:gd name="T31" fmla="*/ 57 h 94"/>
                            <a:gd name="T32" fmla="*/ 53 w 90"/>
                            <a:gd name="T33" fmla="*/ 45 h 94"/>
                            <a:gd name="T34" fmla="*/ 77 w 90"/>
                            <a:gd name="T35" fmla="*/ 45 h 94"/>
                            <a:gd name="T36" fmla="*/ 77 w 90"/>
                            <a:gd name="T37" fmla="*/ 20 h 94"/>
                            <a:gd name="T38" fmla="*/ 53 w 90"/>
                            <a:gd name="T39" fmla="*/ 20 h 94"/>
                            <a:gd name="T40" fmla="*/ 53 w 90"/>
                            <a:gd name="T41" fmla="*/ 8 h 94"/>
                            <a:gd name="T42" fmla="*/ 77 w 90"/>
                            <a:gd name="T43" fmla="*/ 8 h 94"/>
                            <a:gd name="T44" fmla="*/ 90 w 90"/>
                            <a:gd name="T45" fmla="*/ 8 h 94"/>
                            <a:gd name="T46" fmla="*/ 90 w 90"/>
                            <a:gd name="T47" fmla="*/ 94 h 94"/>
                            <a:gd name="T48" fmla="*/ 77 w 90"/>
                            <a:gd name="T49" fmla="*/ 94 h 94"/>
                            <a:gd name="T50" fmla="*/ 12 w 90"/>
                            <a:gd name="T51" fmla="*/ 94 h 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90" h="94">
                              <a:moveTo>
                                <a:pt x="12" y="94"/>
                              </a:moveTo>
                              <a:lnTo>
                                <a:pt x="0" y="94"/>
                              </a:lnTo>
                              <a:lnTo>
                                <a:pt x="0" y="82"/>
                              </a:lnTo>
                              <a:lnTo>
                                <a:pt x="0" y="8"/>
                              </a:lnTo>
                              <a:lnTo>
                                <a:pt x="11" y="8"/>
                              </a:lnTo>
                              <a:lnTo>
                                <a:pt x="25" y="0"/>
                              </a:lnTo>
                              <a:lnTo>
                                <a:pt x="31" y="11"/>
                              </a:lnTo>
                              <a:lnTo>
                                <a:pt x="12" y="22"/>
                              </a:lnTo>
                              <a:lnTo>
                                <a:pt x="12" y="45"/>
                              </a:lnTo>
                              <a:lnTo>
                                <a:pt x="37" y="45"/>
                              </a:lnTo>
                              <a:lnTo>
                                <a:pt x="37" y="57"/>
                              </a:lnTo>
                              <a:lnTo>
                                <a:pt x="12" y="57"/>
                              </a:lnTo>
                              <a:lnTo>
                                <a:pt x="12" y="82"/>
                              </a:lnTo>
                              <a:lnTo>
                                <a:pt x="77" y="82"/>
                              </a:lnTo>
                              <a:lnTo>
                                <a:pt x="77" y="57"/>
                              </a:lnTo>
                              <a:lnTo>
                                <a:pt x="53" y="57"/>
                              </a:lnTo>
                              <a:lnTo>
                                <a:pt x="53" y="45"/>
                              </a:lnTo>
                              <a:lnTo>
                                <a:pt x="77" y="45"/>
                              </a:lnTo>
                              <a:lnTo>
                                <a:pt x="77" y="20"/>
                              </a:lnTo>
                              <a:lnTo>
                                <a:pt x="53" y="20"/>
                              </a:lnTo>
                              <a:lnTo>
                                <a:pt x="53" y="8"/>
                              </a:lnTo>
                              <a:lnTo>
                                <a:pt x="77" y="8"/>
                              </a:lnTo>
                              <a:lnTo>
                                <a:pt x="90" y="8"/>
                              </a:lnTo>
                              <a:lnTo>
                                <a:pt x="90" y="94"/>
                              </a:lnTo>
                              <a:lnTo>
                                <a:pt x="77" y="94"/>
                              </a:lnTo>
                              <a:lnTo>
                                <a:pt x="12" y="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8B58"/>
                        </a:solidFill>
                        <a:ln w="7620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2" o:spid="_x0000_s1026" o:spt="100" style="position:absolute;left:0pt;margin-left:-310.85pt;margin-top:-46.5pt;height:9.25pt;width:8.85pt;z-index:251670528;mso-width-relative:page;mso-height-relative:page;" fillcolor="#DE8B58" filled="t" stroked="f" coordsize="90,94" o:gfxdata="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DBLbWNoAAAANAQAA&#10;DwAAAAAAAAABACAAAAAiAAAAZHJzL2Rvd25yZXYueG1sUEsBAhQAFAAAAAgAh07iQAcscOqKBAAA&#10;xRMAAA4AAAAAAAAAAQAgAAAAKQEAAGRycy9lMm9Eb2MueG1sUEsFBgAAAAAGAAYAWQEAACUIAAAA&#10;AA==&#10;" path="m12,94l0,94,0,82,0,8,11,8,25,0,31,11,12,22,12,45,37,45,37,57,12,57,12,82,77,82,77,57,53,57,53,45,77,45,77,20,53,20,53,8,77,8,90,8,90,94,77,94,12,94xe">
                <v:path o:connectlocs="14992,117441;0,117441;0,102448;0,9994;13743,9994;31234,0;38730,13743;14992,27486;14992,56221;46226,56221;46226,71214;14992,71214;14992,102448;96202,102448;96202,71214;66217,71214;66217,56221;96202,56221;96202,24987;66217,24987;66217,9994;96202,9994;112444,9994;112444,117441;96202,117441;14992,117441" o:connectangles="0,0,0,0,0,0,0,0,0,0,0,0,0,0,0,0,0,0,0,0,0,0,0,0,0,0"/>
                <v:fill on="t" focussize="0,0"/>
                <v:stroke on="f" weight="6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-3866515</wp:posOffset>
                </wp:positionH>
                <wp:positionV relativeFrom="paragraph">
                  <wp:posOffset>-633095</wp:posOffset>
                </wp:positionV>
                <wp:extent cx="31115" cy="36195"/>
                <wp:effectExtent l="0" t="0" r="6985" b="1905"/>
                <wp:wrapNone/>
                <wp:docPr id="78" name="Freefor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1235" cy="36232"/>
                        </a:xfrm>
                        <a:custGeom>
                          <a:avLst/>
                          <a:gdLst>
                            <a:gd name="T0" fmla="*/ 0 w 25"/>
                            <a:gd name="T1" fmla="*/ 23 h 29"/>
                            <a:gd name="T2" fmla="*/ 14 w 25"/>
                            <a:gd name="T3" fmla="*/ 0 h 29"/>
                            <a:gd name="T4" fmla="*/ 25 w 25"/>
                            <a:gd name="T5" fmla="*/ 6 h 29"/>
                            <a:gd name="T6" fmla="*/ 10 w 25"/>
                            <a:gd name="T7" fmla="*/ 29 h 29"/>
                            <a:gd name="T8" fmla="*/ 0 w 25"/>
                            <a:gd name="T9" fmla="*/ 23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5" h="29">
                              <a:moveTo>
                                <a:pt x="0" y="23"/>
                              </a:moveTo>
                              <a:lnTo>
                                <a:pt x="14" y="0"/>
                              </a:lnTo>
                              <a:lnTo>
                                <a:pt x="25" y="6"/>
                              </a:lnTo>
                              <a:lnTo>
                                <a:pt x="10" y="29"/>
                              </a:lnTo>
                              <a:lnTo>
                                <a:pt x="0" y="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8B58"/>
                        </a:solidFill>
                        <a:ln w="7620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-304.45pt;margin-top:-49.85pt;height:2.85pt;width:2.45pt;z-index:251671552;mso-width-relative:page;mso-height-relative:page;" fillcolor="#DE8B58" filled="t" stroked="f" coordsize="25,29" o:gfxdata="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" path="m0,23l14,0,25,6,10,29,0,23xe">
                <v:path o:connectlocs="0,28735;17491,0;31235,7496;12494,36232;0,28735" o:connectangles="0,0,0,0,0"/>
                <v:fill on="t" focussize="0,0"/>
                <v:stroke on="f" weight="6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-3911600</wp:posOffset>
                </wp:positionH>
                <wp:positionV relativeFrom="paragraph">
                  <wp:posOffset>-638175</wp:posOffset>
                </wp:positionV>
                <wp:extent cx="31115" cy="36195"/>
                <wp:effectExtent l="0" t="0" r="6985" b="1905"/>
                <wp:wrapNone/>
                <wp:docPr id="79" name="Freeform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1235" cy="36232"/>
                        </a:xfrm>
                        <a:custGeom>
                          <a:avLst/>
                          <a:gdLst>
                            <a:gd name="T0" fmla="*/ 25 w 25"/>
                            <a:gd name="T1" fmla="*/ 23 h 29"/>
                            <a:gd name="T2" fmla="*/ 14 w 25"/>
                            <a:gd name="T3" fmla="*/ 29 h 29"/>
                            <a:gd name="T4" fmla="*/ 0 w 25"/>
                            <a:gd name="T5" fmla="*/ 6 h 29"/>
                            <a:gd name="T6" fmla="*/ 10 w 25"/>
                            <a:gd name="T7" fmla="*/ 0 h 29"/>
                            <a:gd name="T8" fmla="*/ 25 w 25"/>
                            <a:gd name="T9" fmla="*/ 23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5" h="29">
                              <a:moveTo>
                                <a:pt x="25" y="23"/>
                              </a:moveTo>
                              <a:lnTo>
                                <a:pt x="14" y="29"/>
                              </a:lnTo>
                              <a:lnTo>
                                <a:pt x="0" y="6"/>
                              </a:lnTo>
                              <a:lnTo>
                                <a:pt x="10" y="0"/>
                              </a:lnTo>
                              <a:lnTo>
                                <a:pt x="25" y="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8B58"/>
                        </a:solidFill>
                        <a:ln w="7620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" o:spid="_x0000_s1026" o:spt="100" style="position:absolute;left:0pt;margin-left:-308pt;margin-top:-50.25pt;height:2.85pt;width:2.45pt;z-index:251672576;mso-width-relative:page;mso-height-relative:page;" fillcolor="#DE8B58" filled="t" stroked="f" coordsize="25,29" o:gfxdata="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" path="m25,23l14,29,0,6,10,0,25,23xe">
                <v:path o:connectlocs="31235,28735;17491,36232;0,7496;12494,0;31235,28735" o:connectangles="0,0,0,0,0"/>
                <v:fill on="t" focussize="0,0"/>
                <v:stroke on="f" weight="6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-3942715</wp:posOffset>
                </wp:positionH>
                <wp:positionV relativeFrom="paragraph">
                  <wp:posOffset>-633095</wp:posOffset>
                </wp:positionV>
                <wp:extent cx="31115" cy="36195"/>
                <wp:effectExtent l="0" t="0" r="6985" b="1905"/>
                <wp:wrapNone/>
                <wp:docPr id="80" name="Freeform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1235" cy="36232"/>
                        </a:xfrm>
                        <a:custGeom>
                          <a:avLst/>
                          <a:gdLst>
                            <a:gd name="T0" fmla="*/ 0 w 25"/>
                            <a:gd name="T1" fmla="*/ 6 h 29"/>
                            <a:gd name="T2" fmla="*/ 11 w 25"/>
                            <a:gd name="T3" fmla="*/ 0 h 29"/>
                            <a:gd name="T4" fmla="*/ 25 w 25"/>
                            <a:gd name="T5" fmla="*/ 23 h 29"/>
                            <a:gd name="T6" fmla="*/ 15 w 25"/>
                            <a:gd name="T7" fmla="*/ 29 h 29"/>
                            <a:gd name="T8" fmla="*/ 0 w 25"/>
                            <a:gd name="T9" fmla="*/ 6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5" h="29">
                              <a:moveTo>
                                <a:pt x="0" y="6"/>
                              </a:moveTo>
                              <a:lnTo>
                                <a:pt x="11" y="0"/>
                              </a:lnTo>
                              <a:lnTo>
                                <a:pt x="25" y="23"/>
                              </a:lnTo>
                              <a:lnTo>
                                <a:pt x="15" y="29"/>
                              </a:lnTo>
                              <a:lnTo>
                                <a:pt x="0" y="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8B58"/>
                        </a:solidFill>
                        <a:ln w="7620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5" o:spid="_x0000_s1026" o:spt="100" style="position:absolute;left:0pt;margin-left:-310.45pt;margin-top:-49.85pt;height:2.85pt;width:2.45pt;z-index:251673600;mso-width-relative:page;mso-height-relative:page;" fillcolor="#DE8B58" filled="t" stroked="f" coordsize="25,29" o:gfxdata="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" path="m0,6l11,0,25,23,15,29,0,6xe">
                <v:path o:connectlocs="0,7496;13743,0;31235,28735;18741,36232;0,7496" o:connectangles="0,0,0,0,0"/>
                <v:fill on="t" focussize="0,0"/>
                <v:stroke on="f" weight="6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-3947795</wp:posOffset>
                </wp:positionH>
                <wp:positionV relativeFrom="paragraph">
                  <wp:posOffset>-676910</wp:posOffset>
                </wp:positionV>
                <wp:extent cx="106045" cy="36195"/>
                <wp:effectExtent l="0" t="0" r="8255" b="1905"/>
                <wp:wrapNone/>
                <wp:docPr id="81" name="Freeform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6198" cy="36232"/>
                        </a:xfrm>
                        <a:custGeom>
                          <a:avLst/>
                          <a:gdLst>
                            <a:gd name="T0" fmla="*/ 0 w 85"/>
                            <a:gd name="T1" fmla="*/ 17 h 29"/>
                            <a:gd name="T2" fmla="*/ 82 w 85"/>
                            <a:gd name="T3" fmla="*/ 0 h 29"/>
                            <a:gd name="T4" fmla="*/ 85 w 85"/>
                            <a:gd name="T5" fmla="*/ 11 h 29"/>
                            <a:gd name="T6" fmla="*/ 3 w 85"/>
                            <a:gd name="T7" fmla="*/ 29 h 29"/>
                            <a:gd name="T8" fmla="*/ 0 w 85"/>
                            <a:gd name="T9" fmla="*/ 17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85" h="29">
                              <a:moveTo>
                                <a:pt x="0" y="17"/>
                              </a:moveTo>
                              <a:lnTo>
                                <a:pt x="82" y="0"/>
                              </a:lnTo>
                              <a:lnTo>
                                <a:pt x="85" y="11"/>
                              </a:lnTo>
                              <a:lnTo>
                                <a:pt x="3" y="29"/>
                              </a:lnTo>
                              <a:lnTo>
                                <a:pt x="0" y="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8B58"/>
                        </a:solidFill>
                        <a:ln w="7620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6" o:spid="_x0000_s1026" o:spt="100" style="position:absolute;left:0pt;margin-left:-310.85pt;margin-top:-53.3pt;height:2.85pt;width:8.35pt;z-index:251674624;mso-width-relative:page;mso-height-relative:page;" fillcolor="#DE8B58" filled="t" stroked="f" coordsize="85,29" o:gfxdata="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" path="m0,17l82,0,85,11,3,29,0,17xe">
                <v:path o:connectlocs="0,21239;102449,0;106198,13743;3748,36232;0,21239" o:connectangles="0,0,0,0,0"/>
                <v:fill on="t" focussize="0,0"/>
                <v:stroke on="f" weight="6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-4044950</wp:posOffset>
                </wp:positionH>
                <wp:positionV relativeFrom="paragraph">
                  <wp:posOffset>-636905</wp:posOffset>
                </wp:positionV>
                <wp:extent cx="92710" cy="163830"/>
                <wp:effectExtent l="0" t="0" r="3175" b="8255"/>
                <wp:wrapNone/>
                <wp:docPr id="82" name="Freeform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92454" cy="163669"/>
                        </a:xfrm>
                        <a:custGeom>
                          <a:avLst/>
                          <a:gdLst>
                            <a:gd name="T0" fmla="*/ 46 w 74"/>
                            <a:gd name="T1" fmla="*/ 49 h 131"/>
                            <a:gd name="T2" fmla="*/ 48 w 74"/>
                            <a:gd name="T3" fmla="*/ 48 h 131"/>
                            <a:gd name="T4" fmla="*/ 71 w 74"/>
                            <a:gd name="T5" fmla="*/ 88 h 131"/>
                            <a:gd name="T6" fmla="*/ 60 w 74"/>
                            <a:gd name="T7" fmla="*/ 94 h 131"/>
                            <a:gd name="T8" fmla="*/ 46 w 74"/>
                            <a:gd name="T9" fmla="*/ 68 h 131"/>
                            <a:gd name="T10" fmla="*/ 46 w 74"/>
                            <a:gd name="T11" fmla="*/ 131 h 131"/>
                            <a:gd name="T12" fmla="*/ 33 w 74"/>
                            <a:gd name="T13" fmla="*/ 131 h 131"/>
                            <a:gd name="T14" fmla="*/ 33 w 74"/>
                            <a:gd name="T15" fmla="*/ 59 h 131"/>
                            <a:gd name="T16" fmla="*/ 11 w 74"/>
                            <a:gd name="T17" fmla="*/ 98 h 131"/>
                            <a:gd name="T18" fmla="*/ 0 w 74"/>
                            <a:gd name="T19" fmla="*/ 91 h 131"/>
                            <a:gd name="T20" fmla="*/ 33 w 74"/>
                            <a:gd name="T21" fmla="*/ 34 h 131"/>
                            <a:gd name="T22" fmla="*/ 33 w 74"/>
                            <a:gd name="T23" fmla="*/ 25 h 131"/>
                            <a:gd name="T24" fmla="*/ 5 w 74"/>
                            <a:gd name="T25" fmla="*/ 25 h 131"/>
                            <a:gd name="T26" fmla="*/ 5 w 74"/>
                            <a:gd name="T27" fmla="*/ 13 h 131"/>
                            <a:gd name="T28" fmla="*/ 33 w 74"/>
                            <a:gd name="T29" fmla="*/ 13 h 131"/>
                            <a:gd name="T30" fmla="*/ 33 w 74"/>
                            <a:gd name="T31" fmla="*/ 0 h 131"/>
                            <a:gd name="T32" fmla="*/ 46 w 74"/>
                            <a:gd name="T33" fmla="*/ 0 h 131"/>
                            <a:gd name="T34" fmla="*/ 46 w 74"/>
                            <a:gd name="T35" fmla="*/ 13 h 131"/>
                            <a:gd name="T36" fmla="*/ 74 w 74"/>
                            <a:gd name="T37" fmla="*/ 13 h 131"/>
                            <a:gd name="T38" fmla="*/ 74 w 74"/>
                            <a:gd name="T39" fmla="*/ 25 h 131"/>
                            <a:gd name="T40" fmla="*/ 46 w 74"/>
                            <a:gd name="T41" fmla="*/ 25 h 131"/>
                            <a:gd name="T42" fmla="*/ 46 w 74"/>
                            <a:gd name="T43" fmla="*/ 49 h 13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74" h="131">
                              <a:moveTo>
                                <a:pt x="46" y="49"/>
                              </a:moveTo>
                              <a:lnTo>
                                <a:pt x="48" y="48"/>
                              </a:lnTo>
                              <a:lnTo>
                                <a:pt x="71" y="88"/>
                              </a:lnTo>
                              <a:lnTo>
                                <a:pt x="60" y="94"/>
                              </a:lnTo>
                              <a:lnTo>
                                <a:pt x="46" y="68"/>
                              </a:lnTo>
                              <a:lnTo>
                                <a:pt x="46" y="131"/>
                              </a:lnTo>
                              <a:lnTo>
                                <a:pt x="33" y="131"/>
                              </a:lnTo>
                              <a:lnTo>
                                <a:pt x="33" y="59"/>
                              </a:lnTo>
                              <a:lnTo>
                                <a:pt x="11" y="98"/>
                              </a:lnTo>
                              <a:lnTo>
                                <a:pt x="0" y="91"/>
                              </a:lnTo>
                              <a:lnTo>
                                <a:pt x="33" y="34"/>
                              </a:lnTo>
                              <a:lnTo>
                                <a:pt x="33" y="25"/>
                              </a:lnTo>
                              <a:lnTo>
                                <a:pt x="5" y="25"/>
                              </a:lnTo>
                              <a:lnTo>
                                <a:pt x="5" y="13"/>
                              </a:lnTo>
                              <a:lnTo>
                                <a:pt x="33" y="13"/>
                              </a:lnTo>
                              <a:lnTo>
                                <a:pt x="33" y="0"/>
                              </a:lnTo>
                              <a:lnTo>
                                <a:pt x="46" y="0"/>
                              </a:lnTo>
                              <a:lnTo>
                                <a:pt x="46" y="13"/>
                              </a:lnTo>
                              <a:lnTo>
                                <a:pt x="74" y="13"/>
                              </a:lnTo>
                              <a:lnTo>
                                <a:pt x="74" y="25"/>
                              </a:lnTo>
                              <a:lnTo>
                                <a:pt x="46" y="25"/>
                              </a:lnTo>
                              <a:lnTo>
                                <a:pt x="46" y="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8B58"/>
                        </a:solidFill>
                        <a:ln w="7620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7" o:spid="_x0000_s1026" o:spt="100" style="position:absolute;left:0pt;margin-left:-318.5pt;margin-top:-50.15pt;height:12.9pt;width:7.3pt;z-index:251675648;mso-width-relative:page;mso-height-relative:page;" fillcolor="#DE8B58" filled="t" stroked="f" coordsize="74,131" o:gfxdata="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" path="m46,49l48,48,71,88,60,94,46,68,46,131,33,131,33,59,11,98,0,91,33,34,33,25,5,25,5,13,33,13,33,0,46,0,46,13,74,13,74,25,46,25,46,49xe">
                <v:path o:connectlocs="57471,61219;59970,59970;88705,109945;74962,117441;57471,84957;57471,163669;41229,163669;41229,73713;13743,122439;0,113693;41229,42478;41229,31234;6246,31234;6246,16241;41229,16241;41229,0;57471,0;57471,16241;92454,16241;92454,31234;57471,31234;57471,61219" o:connectangles="0,0,0,0,0,0,0,0,0,0,0,0,0,0,0,0,0,0,0,0,0,0"/>
                <v:fill on="t" focussize="0,0"/>
                <v:stroke on="f" weight="6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-4039870</wp:posOffset>
                </wp:positionH>
                <wp:positionV relativeFrom="paragraph">
                  <wp:posOffset>-675640</wp:posOffset>
                </wp:positionV>
                <wp:extent cx="81280" cy="34925"/>
                <wp:effectExtent l="0" t="0" r="0" b="3175"/>
                <wp:wrapNone/>
                <wp:docPr id="83" name="Freeform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1210" cy="34983"/>
                        </a:xfrm>
                        <a:custGeom>
                          <a:avLst/>
                          <a:gdLst>
                            <a:gd name="T0" fmla="*/ 0 w 65"/>
                            <a:gd name="T1" fmla="*/ 16 h 28"/>
                            <a:gd name="T2" fmla="*/ 62 w 65"/>
                            <a:gd name="T3" fmla="*/ 0 h 28"/>
                            <a:gd name="T4" fmla="*/ 65 w 65"/>
                            <a:gd name="T5" fmla="*/ 11 h 28"/>
                            <a:gd name="T6" fmla="*/ 4 w 65"/>
                            <a:gd name="T7" fmla="*/ 28 h 28"/>
                            <a:gd name="T8" fmla="*/ 0 w 65"/>
                            <a:gd name="T9" fmla="*/ 16 h 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5" h="28">
                              <a:moveTo>
                                <a:pt x="0" y="16"/>
                              </a:moveTo>
                              <a:lnTo>
                                <a:pt x="62" y="0"/>
                              </a:lnTo>
                              <a:lnTo>
                                <a:pt x="65" y="11"/>
                              </a:lnTo>
                              <a:lnTo>
                                <a:pt x="4" y="28"/>
                              </a:lnTo>
                              <a:lnTo>
                                <a:pt x="0" y="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8B58"/>
                        </a:solidFill>
                        <a:ln w="7620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8" o:spid="_x0000_s1026" o:spt="100" style="position:absolute;left:0pt;margin-left:-318.1pt;margin-top:-53.2pt;height:2.75pt;width:6.4pt;z-index:251676672;mso-width-relative:page;mso-height-relative:page;" fillcolor="#DE8B58" filled="t" stroked="f" coordsize="65,28" o:gfxdata="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" path="m0,16l62,0,65,11,4,28,0,16xe">
                <v:path o:connectlocs="0,19990;77461,0;81210,13743;4997,34983;0,19990" o:connectangles="0,0,0,0,0"/>
                <v:fill on="t" focussize="0,0"/>
                <v:stroke on="f" weight="6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-4428490</wp:posOffset>
                </wp:positionH>
                <wp:positionV relativeFrom="paragraph">
                  <wp:posOffset>-412115</wp:posOffset>
                </wp:positionV>
                <wp:extent cx="549910" cy="308610"/>
                <wp:effectExtent l="0" t="0" r="3175" b="0"/>
                <wp:wrapNone/>
                <wp:docPr id="84" name="Freeform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549727" cy="308597"/>
                        </a:xfrm>
                        <a:custGeom>
                          <a:avLst/>
                          <a:gdLst>
                            <a:gd name="T0" fmla="*/ 740 w 776"/>
                            <a:gd name="T1" fmla="*/ 336 h 436"/>
                            <a:gd name="T2" fmla="*/ 626 w 776"/>
                            <a:gd name="T3" fmla="*/ 383 h 436"/>
                            <a:gd name="T4" fmla="*/ 462 w 776"/>
                            <a:gd name="T5" fmla="*/ 218 h 436"/>
                            <a:gd name="T6" fmla="*/ 626 w 776"/>
                            <a:gd name="T7" fmla="*/ 54 h 436"/>
                            <a:gd name="T8" fmla="*/ 738 w 776"/>
                            <a:gd name="T9" fmla="*/ 99 h 436"/>
                            <a:gd name="T10" fmla="*/ 774 w 776"/>
                            <a:gd name="T11" fmla="*/ 58 h 436"/>
                            <a:gd name="T12" fmla="*/ 626 w 776"/>
                            <a:gd name="T13" fmla="*/ 0 h 436"/>
                            <a:gd name="T14" fmla="*/ 422 w 776"/>
                            <a:gd name="T15" fmla="*/ 141 h 436"/>
                            <a:gd name="T16" fmla="*/ 218 w 776"/>
                            <a:gd name="T17" fmla="*/ 0 h 436"/>
                            <a:gd name="T18" fmla="*/ 0 w 776"/>
                            <a:gd name="T19" fmla="*/ 218 h 436"/>
                            <a:gd name="T20" fmla="*/ 218 w 776"/>
                            <a:gd name="T21" fmla="*/ 436 h 436"/>
                            <a:gd name="T22" fmla="*/ 422 w 776"/>
                            <a:gd name="T23" fmla="*/ 294 h 436"/>
                            <a:gd name="T24" fmla="*/ 626 w 776"/>
                            <a:gd name="T25" fmla="*/ 436 h 436"/>
                            <a:gd name="T26" fmla="*/ 776 w 776"/>
                            <a:gd name="T27" fmla="*/ 375 h 436"/>
                            <a:gd name="T28" fmla="*/ 740 w 776"/>
                            <a:gd name="T29" fmla="*/ 336 h 436"/>
                            <a:gd name="T30" fmla="*/ 218 w 776"/>
                            <a:gd name="T31" fmla="*/ 382 h 436"/>
                            <a:gd name="T32" fmla="*/ 55 w 776"/>
                            <a:gd name="T33" fmla="*/ 219 h 436"/>
                            <a:gd name="T34" fmla="*/ 218 w 776"/>
                            <a:gd name="T35" fmla="*/ 55 h 436"/>
                            <a:gd name="T36" fmla="*/ 381 w 776"/>
                            <a:gd name="T37" fmla="*/ 219 h 436"/>
                            <a:gd name="T38" fmla="*/ 218 w 776"/>
                            <a:gd name="T39" fmla="*/ 382 h 4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0" t="0" r="r" b="b"/>
                          <a:pathLst>
                            <a:path w="776" h="436">
                              <a:moveTo>
                                <a:pt x="740" y="336"/>
                              </a:moveTo>
                              <a:cubicBezTo>
                                <a:pt x="710" y="365"/>
                                <a:pt x="670" y="383"/>
                                <a:pt x="626" y="383"/>
                              </a:cubicBezTo>
                              <a:cubicBezTo>
                                <a:pt x="536" y="383"/>
                                <a:pt x="462" y="309"/>
                                <a:pt x="462" y="218"/>
                              </a:cubicBezTo>
                              <a:cubicBezTo>
                                <a:pt x="462" y="128"/>
                                <a:pt x="536" y="54"/>
                                <a:pt x="626" y="54"/>
                              </a:cubicBezTo>
                              <a:cubicBezTo>
                                <a:pt x="670" y="54"/>
                                <a:pt x="709" y="71"/>
                                <a:pt x="738" y="99"/>
                              </a:cubicBezTo>
                              <a:cubicBezTo>
                                <a:pt x="774" y="58"/>
                                <a:pt x="774" y="58"/>
                                <a:pt x="774" y="58"/>
                              </a:cubicBezTo>
                              <a:cubicBezTo>
                                <a:pt x="735" y="22"/>
                                <a:pt x="683" y="0"/>
                                <a:pt x="626" y="0"/>
                              </a:cubicBezTo>
                              <a:cubicBezTo>
                                <a:pt x="532" y="0"/>
                                <a:pt x="453" y="58"/>
                                <a:pt x="422" y="141"/>
                              </a:cubicBezTo>
                              <a:cubicBezTo>
                                <a:pt x="391" y="58"/>
                                <a:pt x="311" y="0"/>
                                <a:pt x="218" y="0"/>
                              </a:cubicBezTo>
                              <a:cubicBezTo>
                                <a:pt x="98" y="0"/>
                                <a:pt x="0" y="97"/>
                                <a:pt x="0" y="218"/>
                              </a:cubicBezTo>
                              <a:cubicBezTo>
                                <a:pt x="0" y="338"/>
                                <a:pt x="98" y="436"/>
                                <a:pt x="218" y="436"/>
                              </a:cubicBezTo>
                              <a:cubicBezTo>
                                <a:pt x="311" y="436"/>
                                <a:pt x="391" y="377"/>
                                <a:pt x="422" y="294"/>
                              </a:cubicBezTo>
                              <a:cubicBezTo>
                                <a:pt x="453" y="377"/>
                                <a:pt x="532" y="436"/>
                                <a:pt x="626" y="436"/>
                              </a:cubicBezTo>
                              <a:cubicBezTo>
                                <a:pt x="684" y="436"/>
                                <a:pt x="737" y="413"/>
                                <a:pt x="776" y="375"/>
                              </a:cubicBezTo>
                              <a:lnTo>
                                <a:pt x="740" y="336"/>
                              </a:lnTo>
                              <a:close/>
                              <a:moveTo>
                                <a:pt x="218" y="382"/>
                              </a:moveTo>
                              <a:cubicBezTo>
                                <a:pt x="128" y="382"/>
                                <a:pt x="55" y="309"/>
                                <a:pt x="55" y="219"/>
                              </a:cubicBezTo>
                              <a:cubicBezTo>
                                <a:pt x="55" y="128"/>
                                <a:pt x="128" y="55"/>
                                <a:pt x="218" y="55"/>
                              </a:cubicBezTo>
                              <a:cubicBezTo>
                                <a:pt x="308" y="55"/>
                                <a:pt x="381" y="128"/>
                                <a:pt x="381" y="219"/>
                              </a:cubicBezTo>
                              <a:cubicBezTo>
                                <a:pt x="381" y="309"/>
                                <a:pt x="308" y="382"/>
                                <a:pt x="218" y="38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E8B58"/>
                        </a:solidFill>
                        <a:ln w="7620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9" o:spid="_x0000_s1026" o:spt="100" style="position:absolute;left:0pt;margin-left:-348.7pt;margin-top:-32.45pt;height:24.3pt;width:43.3pt;z-index:251677696;mso-width-relative:page;mso-height-relative:page;" fillcolor="#DE8B58" filled="t" stroked="f" coordsize="776,436" o:gfxdata="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" path="m740,336c710,365,670,383,626,383c536,383,462,309,462,218c462,128,536,54,626,54c670,54,709,71,738,99c774,58,774,58,774,58c735,22,683,0,626,0c532,0,453,58,422,141c391,58,311,0,218,0c98,0,0,97,0,218c0,338,98,436,218,436c311,436,391,377,422,294c453,377,532,436,626,436c684,436,737,413,776,375l740,336xm218,382c128,382,55,309,55,219c55,128,128,55,218,55c308,55,381,128,381,219c381,309,308,382,218,382xe">
                <v:path o:connectlocs="524224,237817;443465,271084;327285,154298;443465,38220;522807,70071;548310,41051;443465,0;298949,99798;154433,0;0,154298;154433,308597;298949,208090;443465,308597;549727,265421;524224,237817;154433,270376;38962,155006;154433,38928;269904,155006;154433,270376" o:connectangles="0,0,0,0,0,0,0,0,0,0,0,0,0,0,0,0,0,0,0,0"/>
                <v:fill on="t" focussize="0,0"/>
                <v:stroke on="f" weight="6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-4961890</wp:posOffset>
                </wp:positionH>
                <wp:positionV relativeFrom="paragraph">
                  <wp:posOffset>-720090</wp:posOffset>
                </wp:positionV>
                <wp:extent cx="534670" cy="629920"/>
                <wp:effectExtent l="0" t="0" r="0" b="0"/>
                <wp:wrapNone/>
                <wp:docPr id="85" name="Freeform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534734" cy="629686"/>
                        </a:xfrm>
                        <a:custGeom>
                          <a:avLst/>
                          <a:gdLst>
                            <a:gd name="T0" fmla="*/ 313 w 756"/>
                            <a:gd name="T1" fmla="*/ 0 h 888"/>
                            <a:gd name="T2" fmla="*/ 296 w 756"/>
                            <a:gd name="T3" fmla="*/ 1 h 888"/>
                            <a:gd name="T4" fmla="*/ 296 w 756"/>
                            <a:gd name="T5" fmla="*/ 0 h 888"/>
                            <a:gd name="T6" fmla="*/ 0 w 756"/>
                            <a:gd name="T7" fmla="*/ 0 h 888"/>
                            <a:gd name="T8" fmla="*/ 0 w 756"/>
                            <a:gd name="T9" fmla="*/ 888 h 888"/>
                            <a:gd name="T10" fmla="*/ 296 w 756"/>
                            <a:gd name="T11" fmla="*/ 888 h 888"/>
                            <a:gd name="T12" fmla="*/ 296 w 756"/>
                            <a:gd name="T13" fmla="*/ 888 h 888"/>
                            <a:gd name="T14" fmla="*/ 311 w 756"/>
                            <a:gd name="T15" fmla="*/ 888 h 888"/>
                            <a:gd name="T16" fmla="*/ 756 w 756"/>
                            <a:gd name="T17" fmla="*/ 442 h 888"/>
                            <a:gd name="T18" fmla="*/ 313 w 756"/>
                            <a:gd name="T19" fmla="*/ 0 h 888"/>
                            <a:gd name="T20" fmla="*/ 257 w 756"/>
                            <a:gd name="T21" fmla="*/ 326 h 888"/>
                            <a:gd name="T22" fmla="*/ 349 w 756"/>
                            <a:gd name="T23" fmla="*/ 92 h 888"/>
                            <a:gd name="T24" fmla="*/ 411 w 756"/>
                            <a:gd name="T25" fmla="*/ 341 h 888"/>
                            <a:gd name="T26" fmla="*/ 317 w 756"/>
                            <a:gd name="T27" fmla="*/ 578 h 888"/>
                            <a:gd name="T28" fmla="*/ 257 w 756"/>
                            <a:gd name="T29" fmla="*/ 326 h 888"/>
                            <a:gd name="T30" fmla="*/ 234 w 756"/>
                            <a:gd name="T31" fmla="*/ 790 h 888"/>
                            <a:gd name="T32" fmla="*/ 118 w 756"/>
                            <a:gd name="T33" fmla="*/ 558 h 888"/>
                            <a:gd name="T34" fmla="*/ 212 w 756"/>
                            <a:gd name="T35" fmla="*/ 279 h 888"/>
                            <a:gd name="T36" fmla="*/ 273 w 756"/>
                            <a:gd name="T37" fmla="*/ 573 h 888"/>
                            <a:gd name="T38" fmla="*/ 278 w 756"/>
                            <a:gd name="T39" fmla="*/ 667 h 888"/>
                            <a:gd name="T40" fmla="*/ 234 w 756"/>
                            <a:gd name="T41" fmla="*/ 790 h 888"/>
                            <a:gd name="T42" fmla="*/ 505 w 756"/>
                            <a:gd name="T43" fmla="*/ 664 h 888"/>
                            <a:gd name="T44" fmla="*/ 278 w 756"/>
                            <a:gd name="T45" fmla="*/ 789 h 888"/>
                            <a:gd name="T46" fmla="*/ 395 w 756"/>
                            <a:gd name="T47" fmla="*/ 559 h 888"/>
                            <a:gd name="T48" fmla="*/ 616 w 756"/>
                            <a:gd name="T49" fmla="*/ 426 h 888"/>
                            <a:gd name="T50" fmla="*/ 505 w 756"/>
                            <a:gd name="T51" fmla="*/ 664 h 8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756" h="888">
                              <a:moveTo>
                                <a:pt x="313" y="0"/>
                              </a:moveTo>
                              <a:cubicBezTo>
                                <a:pt x="307" y="0"/>
                                <a:pt x="302" y="0"/>
                                <a:pt x="296" y="1"/>
                              </a:cubicBezTo>
                              <a:cubicBezTo>
                                <a:pt x="296" y="0"/>
                                <a:pt x="296" y="0"/>
                                <a:pt x="296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888"/>
                                <a:pt x="0" y="888"/>
                                <a:pt x="0" y="888"/>
                              </a:cubicBezTo>
                              <a:cubicBezTo>
                                <a:pt x="296" y="888"/>
                                <a:pt x="296" y="888"/>
                                <a:pt x="296" y="888"/>
                              </a:cubicBezTo>
                              <a:cubicBezTo>
                                <a:pt x="296" y="888"/>
                                <a:pt x="296" y="888"/>
                                <a:pt x="296" y="888"/>
                              </a:cubicBezTo>
                              <a:cubicBezTo>
                                <a:pt x="301" y="888"/>
                                <a:pt x="306" y="888"/>
                                <a:pt x="311" y="888"/>
                              </a:cubicBezTo>
                              <a:cubicBezTo>
                                <a:pt x="556" y="888"/>
                                <a:pt x="756" y="686"/>
                                <a:pt x="756" y="442"/>
                              </a:cubicBezTo>
                              <a:cubicBezTo>
                                <a:pt x="756" y="197"/>
                                <a:pt x="557" y="1"/>
                                <a:pt x="313" y="0"/>
                              </a:cubicBezTo>
                              <a:close/>
                              <a:moveTo>
                                <a:pt x="257" y="326"/>
                              </a:moveTo>
                              <a:cubicBezTo>
                                <a:pt x="268" y="192"/>
                                <a:pt x="349" y="92"/>
                                <a:pt x="349" y="92"/>
                              </a:cubicBezTo>
                              <a:cubicBezTo>
                                <a:pt x="349" y="92"/>
                                <a:pt x="427" y="188"/>
                                <a:pt x="411" y="341"/>
                              </a:cubicBezTo>
                              <a:cubicBezTo>
                                <a:pt x="396" y="491"/>
                                <a:pt x="317" y="578"/>
                                <a:pt x="317" y="578"/>
                              </a:cubicBezTo>
                              <a:cubicBezTo>
                                <a:pt x="317" y="578"/>
                                <a:pt x="245" y="459"/>
                                <a:pt x="257" y="326"/>
                              </a:cubicBezTo>
                              <a:close/>
                              <a:moveTo>
                                <a:pt x="234" y="790"/>
                              </a:moveTo>
                              <a:cubicBezTo>
                                <a:pt x="234" y="790"/>
                                <a:pt x="127" y="667"/>
                                <a:pt x="118" y="558"/>
                              </a:cubicBezTo>
                              <a:cubicBezTo>
                                <a:pt x="105" y="410"/>
                                <a:pt x="212" y="279"/>
                                <a:pt x="212" y="279"/>
                              </a:cubicBezTo>
                              <a:cubicBezTo>
                                <a:pt x="205" y="483"/>
                                <a:pt x="273" y="573"/>
                                <a:pt x="273" y="573"/>
                              </a:cubicBezTo>
                              <a:cubicBezTo>
                                <a:pt x="273" y="573"/>
                                <a:pt x="289" y="597"/>
                                <a:pt x="278" y="667"/>
                              </a:cubicBezTo>
                              <a:cubicBezTo>
                                <a:pt x="267" y="736"/>
                                <a:pt x="234" y="790"/>
                                <a:pt x="234" y="790"/>
                              </a:cubicBezTo>
                              <a:close/>
                              <a:moveTo>
                                <a:pt x="505" y="664"/>
                              </a:moveTo>
                              <a:cubicBezTo>
                                <a:pt x="408" y="771"/>
                                <a:pt x="278" y="789"/>
                                <a:pt x="278" y="789"/>
                              </a:cubicBezTo>
                              <a:cubicBezTo>
                                <a:pt x="278" y="789"/>
                                <a:pt x="282" y="666"/>
                                <a:pt x="395" y="559"/>
                              </a:cubicBezTo>
                              <a:cubicBezTo>
                                <a:pt x="508" y="453"/>
                                <a:pt x="616" y="426"/>
                                <a:pt x="616" y="426"/>
                              </a:cubicBezTo>
                              <a:cubicBezTo>
                                <a:pt x="616" y="426"/>
                                <a:pt x="601" y="557"/>
                                <a:pt x="505" y="66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E8B58"/>
                        </a:solidFill>
                        <a:ln w="7620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20" o:spid="_x0000_s1026" o:spt="100" style="position:absolute;left:0pt;margin-left:-390.7pt;margin-top:-56.7pt;height:49.6pt;width:42.1pt;z-index:251678720;mso-width-relative:page;mso-height-relative:page;" fillcolor="#DE8B58" filled="t" stroked="f" coordsize="756,888" o:gfxdata="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" path="m313,0c307,0,302,0,296,1c296,0,296,0,296,0c0,0,0,0,0,0c0,888,0,888,0,888c296,888,296,888,296,888c296,888,296,888,296,888c301,888,306,888,311,888c556,888,756,686,756,442c756,197,557,1,313,0xm257,326c268,192,349,92,349,92c349,92,427,188,411,341c396,491,317,578,317,578c317,578,245,459,257,326xm234,790c234,790,127,667,118,558c105,410,212,279,212,279c205,483,273,573,273,573c273,573,289,597,278,667c267,736,234,790,234,790xm505,664c408,771,278,789,278,789c278,789,282,666,395,559c508,453,616,426,616,426c616,426,601,557,505,664xe">
                <v:path o:connectlocs="221391,0;209366,709;209366,0;0,0;0,629686;209366,629686;209366,629686;219976,629686;534734,313424;221391,0;181781,231168;246854,65237;290708,241805;224220,409863;181781,231168;165512,560193;83463,395681;149951,197840;193098,406317;196634,472973;165512,560193;357196,470846;196634,559484;279391,396390;435709,302079;357196,470846" o:connectangles="0,0,0,0,0,0,0,0,0,0,0,0,0,0,0,0,0,0,0,0,0,0,0,0,0,0"/>
                <v:fill on="t" focussize="0,0"/>
                <v:stroke on="f" weight="6pt"/>
                <v:imagedata o:title=""/>
                <o:lock v:ext="edit" aspectratio="f"/>
              </v:shape>
            </w:pict>
          </mc:Fallback>
        </mc:AlternateContent>
      </w:r>
    </w:p>
    <w:p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2244090</wp:posOffset>
                </wp:positionH>
                <wp:positionV relativeFrom="paragraph">
                  <wp:posOffset>6370320</wp:posOffset>
                </wp:positionV>
                <wp:extent cx="4012565" cy="2056765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2565" cy="2056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0"/>
                              <w:spacing w:line="360" w:lineRule="auto"/>
                              <w:jc w:val="right"/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sz w:val="32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sz w:val="28"/>
                                <w:szCs w:val="32"/>
                                <w:lang w:val="en-US" w:eastAsia="zh-CN"/>
                              </w:rPr>
                              <w:t xml:space="preserve">  周 睿  马梓飒  王翊扬 徐俐欣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sz w:val="32"/>
                                <w:szCs w:val="36"/>
                                <w:lang w:val="en-US" w:eastAsia="zh-CN"/>
                              </w:rPr>
                              <w:t xml:space="preserve">    </w:t>
                            </w:r>
                          </w:p>
                          <w:p>
                            <w:pPr>
                              <w:wordWrap w:val="0"/>
                              <w:spacing w:line="360" w:lineRule="auto"/>
                              <w:jc w:val="right"/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sz w:val="28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sz w:val="28"/>
                                <w:szCs w:val="32"/>
                                <w:lang w:val="en-US" w:eastAsia="zh-CN"/>
                              </w:rPr>
                              <w:t xml:space="preserve">尹欣然  杨 苗  赵煜宁  张 朔      </w:t>
                            </w:r>
                          </w:p>
                          <w:p>
                            <w:pPr>
                              <w:wordWrap/>
                              <w:spacing w:line="360" w:lineRule="auto"/>
                              <w:jc w:val="both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sz w:val="28"/>
                                <w:szCs w:val="32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wordWrap w:val="0"/>
                              <w:spacing w:line="360" w:lineRule="auto"/>
                              <w:jc w:val="right"/>
                              <w:rPr>
                                <w:rFonts w:hint="default" w:ascii="微软雅黑" w:hAnsi="微软雅黑" w:eastAsiaTheme="minorEastAsia"/>
                                <w:b/>
                                <w:bCs/>
                                <w:sz w:val="28"/>
                                <w:szCs w:val="32"/>
                                <w:lang w:val="en-US" w:eastAsia="zh-CN"/>
                              </w:rPr>
                            </w:pPr>
                            <w:r>
                              <w:drawing>
                                <wp:inline distT="0" distB="0" distL="114300" distR="114300">
                                  <wp:extent cx="2053590" cy="577215"/>
                                  <wp:effectExtent l="0" t="0" r="3810" b="6985"/>
                                  <wp:docPr id="41" name="图片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1" name="图片 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53590" cy="5772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6.7pt;margin-top:501.6pt;height:161.95pt;width:315.95pt;z-index:251683840;v-text-anchor:middle;mso-width-relative:page;mso-height-relative:page;" filled="f" stroked="f" coordsize="21600,21600" o:gfxdata="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DGaj2W3QAAAA0BAAAPAAAAAAAAAAEAIAAAACIAAABkcnMvZG93&#10;bnJldi54bWxQSwECFAAUAAAACACHTuJA8jtHqjQCAABbBAAADgAAAAAAAAABACAAAAAsAQAAZHJz&#10;L2Uyb0RvYy54bWxQSwUGAAAAAAYABgBZAQAA0gUAAAAA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wordWrap w:val="0"/>
                        <w:spacing w:line="360" w:lineRule="auto"/>
                        <w:jc w:val="right"/>
                        <w:rPr>
                          <w:rFonts w:hint="default" w:ascii="微软雅黑" w:hAnsi="微软雅黑" w:eastAsia="微软雅黑"/>
                          <w:b/>
                          <w:bCs/>
                          <w:sz w:val="32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sz w:val="28"/>
                          <w:szCs w:val="32"/>
                          <w:lang w:val="en-US" w:eastAsia="zh-CN"/>
                        </w:rPr>
                        <w:t xml:space="preserve">  周 睿  马梓飒  王翊扬 徐俐欣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sz w:val="32"/>
                          <w:szCs w:val="36"/>
                          <w:lang w:val="en-US" w:eastAsia="zh-CN"/>
                        </w:rPr>
                        <w:t xml:space="preserve">    </w:t>
                      </w:r>
                    </w:p>
                    <w:p>
                      <w:pPr>
                        <w:wordWrap w:val="0"/>
                        <w:spacing w:line="360" w:lineRule="auto"/>
                        <w:jc w:val="right"/>
                        <w:rPr>
                          <w:rFonts w:hint="default" w:ascii="微软雅黑" w:hAnsi="微软雅黑" w:eastAsia="微软雅黑"/>
                          <w:b/>
                          <w:bCs/>
                          <w:sz w:val="28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sz w:val="28"/>
                          <w:szCs w:val="32"/>
                          <w:lang w:val="en-US" w:eastAsia="zh-CN"/>
                        </w:rPr>
                        <w:t xml:space="preserve">尹欣然  杨 苗  赵煜宁  张 朔      </w:t>
                      </w:r>
                    </w:p>
                    <w:p>
                      <w:pPr>
                        <w:wordWrap/>
                        <w:spacing w:line="360" w:lineRule="auto"/>
                        <w:jc w:val="both"/>
                        <w:rPr>
                          <w:rFonts w:hint="eastAsia" w:ascii="微软雅黑" w:hAnsi="微软雅黑" w:eastAsia="微软雅黑"/>
                          <w:b/>
                          <w:bCs/>
                          <w:sz w:val="28"/>
                          <w:szCs w:val="32"/>
                          <w:lang w:val="en-US" w:eastAsia="zh-CN"/>
                        </w:rPr>
                      </w:pPr>
                    </w:p>
                    <w:p>
                      <w:pPr>
                        <w:wordWrap w:val="0"/>
                        <w:spacing w:line="360" w:lineRule="auto"/>
                        <w:jc w:val="right"/>
                        <w:rPr>
                          <w:rFonts w:hint="default" w:ascii="微软雅黑" w:hAnsi="微软雅黑" w:eastAsiaTheme="minorEastAsia"/>
                          <w:b/>
                          <w:bCs/>
                          <w:sz w:val="28"/>
                          <w:szCs w:val="32"/>
                          <w:lang w:val="en-US" w:eastAsia="zh-CN"/>
                        </w:rPr>
                      </w:pPr>
                      <w:r>
                        <w:drawing>
                          <wp:inline distT="0" distB="0" distL="114300" distR="114300">
                            <wp:extent cx="2053590" cy="577215"/>
                            <wp:effectExtent l="0" t="0" r="3810" b="6985"/>
                            <wp:docPr id="41" name="图片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1" name="图片 5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3590" cy="5772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1908810</wp:posOffset>
                </wp:positionH>
                <wp:positionV relativeFrom="paragraph">
                  <wp:posOffset>5516880</wp:posOffset>
                </wp:positionV>
                <wp:extent cx="828040" cy="35560"/>
                <wp:effectExtent l="0" t="0" r="10160" b="2540"/>
                <wp:wrapNone/>
                <wp:docPr id="61" name="矩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40" cy="35560"/>
                        </a:xfrm>
                        <a:prstGeom prst="rect">
                          <a:avLst/>
                        </a:prstGeom>
                        <a:solidFill>
                          <a:srgbClr val="6A787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0.3pt;margin-top:434.4pt;height:2.8pt;width:65.2pt;z-index:251681792;v-text-anchor:middle;mso-width-relative:page;mso-height-relative:page;" fillcolor="#6A787B" filled="t" stroked="f" coordsize="21600,21600" o:gfxdata="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uWF3QdoAAAALAQAADwAAAAAAAAABACAAAAAiAAAAZHJzL2Rvd25y&#10;ZXYueG1sUEsBAhQAFAAAAAgAh07iQHcNZa9uAgAAzAQAAA4AAAAAAAAAAQAgAAAAKQEAAGRycy9l&#10;Mm9Eb2MueG1sUEsFBgAAAAAGAAYAWQEAAAk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2075815</wp:posOffset>
                </wp:positionH>
                <wp:positionV relativeFrom="paragraph">
                  <wp:posOffset>7677785</wp:posOffset>
                </wp:positionV>
                <wp:extent cx="3111500" cy="279400"/>
                <wp:effectExtent l="0" t="0" r="12700" b="635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15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0"/>
                              <w:spacing w:line="0" w:lineRule="atLeast"/>
                              <w:jc w:val="right"/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sz w:val="28"/>
                                <w:szCs w:val="32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3.45pt;margin-top:604.55pt;height:22pt;width:245pt;z-index:251684864;v-text-anchor:middle;mso-width-relative:page;mso-height-relative:page;" filled="f" stroked="f" coordsize="21600,21600" o:gfxdata="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U9GEB2gAAAA0BAAAPAAAAAAAAAAEAIAAAACIAAABkcnMvZG93bnJl&#10;di54bWxQSwECFAAUAAAACACHTuJAIllQdDQCAABaBAAADgAAAAAAAAABACAAAAApAQAAZHJzL2Uy&#10;b0RvYy54bWxQSwUGAAAAAAYABgBZAQAAzwUAAAAA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wordWrap w:val="0"/>
                        <w:spacing w:line="0" w:lineRule="atLeast"/>
                        <w:jc w:val="right"/>
                        <w:rPr>
                          <w:rFonts w:hint="default" w:ascii="微软雅黑" w:hAnsi="微软雅黑" w:eastAsia="微软雅黑"/>
                          <w:b/>
                          <w:bCs/>
                          <w:sz w:val="28"/>
                          <w:szCs w:val="32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1754505</wp:posOffset>
                </wp:positionH>
                <wp:positionV relativeFrom="paragraph">
                  <wp:posOffset>5272405</wp:posOffset>
                </wp:positionV>
                <wp:extent cx="4140200" cy="503555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200" cy="503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0"/>
                              <w:jc w:val="right"/>
                              <w:rPr>
                                <w:rFonts w:hint="default" w:ascii="Arial" w:hAnsi="Arial" w:cs="Arial" w:eastAsiaTheme="minorEastAsia"/>
                                <w:b/>
                                <w:color w:val="6A787B"/>
                                <w:sz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Arial" w:hAnsi="Arial" w:cs="Arial"/>
                                <w:b/>
                                <w:color w:val="6A787B"/>
                                <w:sz w:val="36"/>
                                <w:lang w:val="en-US" w:eastAsia="zh-CN"/>
                              </w:rPr>
                              <w:t>CASE ANALYSIS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8.15pt;margin-top:415.15pt;height:39.65pt;width:326pt;z-index:251680768;mso-width-relative:page;mso-height-relative:page;" filled="f" stroked="f" coordsize="21600,21600" o:gfxdata="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MKXNmXaAAAACwEAAA8AAAAAAAAAAQAgAAAAIgAAAGRy&#10;cy9kb3ducmV2LnhtbFBLAQIUABQAAAAIAIdO4kAUpmcpPAIAAGg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wordWrap w:val="0"/>
                        <w:jc w:val="right"/>
                        <w:rPr>
                          <w:rFonts w:hint="default" w:ascii="Arial" w:hAnsi="Arial" w:cs="Arial" w:eastAsiaTheme="minorEastAsia"/>
                          <w:b/>
                          <w:color w:val="6A787B"/>
                          <w:sz w:val="36"/>
                          <w:lang w:val="en-US" w:eastAsia="zh-CN"/>
                        </w:rPr>
                      </w:pPr>
                      <w:r>
                        <w:rPr>
                          <w:rFonts w:hint="eastAsia" w:ascii="Arial" w:hAnsi="Arial" w:cs="Arial"/>
                          <w:b/>
                          <w:color w:val="6A787B"/>
                          <w:sz w:val="36"/>
                          <w:lang w:val="en-US" w:eastAsia="zh-CN"/>
                        </w:rPr>
                        <w:t>CASE ANALYSIS REPORT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page">
                  <wp:posOffset>580390</wp:posOffset>
                </wp:positionH>
                <wp:positionV relativeFrom="paragraph">
                  <wp:posOffset>4185285</wp:posOffset>
                </wp:positionV>
                <wp:extent cx="6479540" cy="1439545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9540" cy="1439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right"/>
                              <w:rPr>
                                <w:rFonts w:hint="default" w:ascii="微软雅黑" w:hAnsi="微软雅黑" w:eastAsia="微软雅黑"/>
                                <w:b/>
                                <w:sz w:val="56"/>
                                <w:szCs w:val="5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56"/>
                                <w:szCs w:val="56"/>
                                <w:lang w:val="en-US" w:eastAsia="zh-CN"/>
                              </w:rPr>
                              <w:t>资金运作的最优化问题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.7pt;margin-top:329.55pt;height:113.35pt;width:510.2pt;mso-position-horizontal-relative:page;z-index:251679744;v-text-anchor:middle;mso-width-relative:page;mso-height-relative:page;" filled="f" stroked="f" coordsize="21600,21600" o:gfxdata="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sCkYk2wAAAAsBAAAPAAAAAAAAAAEAIAAAACIAAABk&#10;cnMvZG93bnJldi54bWxQSwECFAAUAAAACACHTuJAaxxJdTwCAABr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right"/>
                        <w:rPr>
                          <w:rFonts w:hint="default" w:ascii="微软雅黑" w:hAnsi="微软雅黑" w:eastAsia="微软雅黑"/>
                          <w:b/>
                          <w:sz w:val="56"/>
                          <w:szCs w:val="5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56"/>
                          <w:szCs w:val="56"/>
                          <w:lang w:val="en-US" w:eastAsia="zh-CN"/>
                        </w:rPr>
                        <w:t>资金运作的最优化问题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leftMargin">
                  <wp:posOffset>0</wp:posOffset>
                </wp:positionH>
                <wp:positionV relativeFrom="paragraph">
                  <wp:posOffset>7703820</wp:posOffset>
                </wp:positionV>
                <wp:extent cx="3007360" cy="2059305"/>
                <wp:effectExtent l="0" t="0" r="2540" b="0"/>
                <wp:wrapNone/>
                <wp:docPr id="75" name="任意多边形: 形状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7360" cy="2059305"/>
                        </a:xfrm>
                        <a:custGeom>
                          <a:avLst/>
                          <a:gdLst>
                            <a:gd name="connsiteX0" fmla="*/ 381000 w 1114551"/>
                            <a:gd name="connsiteY0" fmla="*/ 0 h 763710"/>
                            <a:gd name="connsiteX1" fmla="*/ 1114551 w 1114551"/>
                            <a:gd name="connsiteY1" fmla="*/ 733552 h 763710"/>
                            <a:gd name="connsiteX2" fmla="*/ 1084393 w 1114551"/>
                            <a:gd name="connsiteY2" fmla="*/ 763710 h 763710"/>
                            <a:gd name="connsiteX3" fmla="*/ 0 w 1114551"/>
                            <a:gd name="connsiteY3" fmla="*/ 763710 h 763710"/>
                            <a:gd name="connsiteX4" fmla="*/ 0 w 1114551"/>
                            <a:gd name="connsiteY4" fmla="*/ 381000 h 763710"/>
                            <a:gd name="connsiteX5" fmla="*/ 381000 w 1114551"/>
                            <a:gd name="connsiteY5" fmla="*/ 0 h 76371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114551" h="763710">
                              <a:moveTo>
                                <a:pt x="381000" y="0"/>
                              </a:moveTo>
                              <a:lnTo>
                                <a:pt x="1114551" y="733552"/>
                              </a:lnTo>
                              <a:lnTo>
                                <a:pt x="1084393" y="763710"/>
                              </a:lnTo>
                              <a:lnTo>
                                <a:pt x="0" y="763710"/>
                              </a:lnTo>
                              <a:lnTo>
                                <a:pt x="0" y="381000"/>
                              </a:lnTo>
                              <a:lnTo>
                                <a:pt x="38100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任意多边形: 形状 74" o:spid="_x0000_s1026" o:spt="100" style="position:absolute;left:0pt;margin-left:0pt;margin-top:694.2pt;height:162.15pt;width:236.8pt;mso-position-horizontal-relative:page;mso-position-vertical-relative:page;z-index:251660288;v-text-anchor:middle;mso-width-relative:page;mso-height-relative:page;" fillcolor="#F2F2F2 [3052]" filled="t" stroked="f" coordsize="1114551,763710" o:gfxdata="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" path="m381000,0l1114551,733552,1084393,763710,0,763710,0,381000,381000,0xe">
                <v:path o:connectlocs="1028041,0;3007360,1977985;2925985,2059305;0,2059305;0,1027347;1028041,0" o:connectangles="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1856105</wp:posOffset>
                </wp:positionH>
                <wp:positionV relativeFrom="paragraph">
                  <wp:posOffset>6715125</wp:posOffset>
                </wp:positionV>
                <wp:extent cx="3502660" cy="941705"/>
                <wp:effectExtent l="0" t="0" r="0" b="0"/>
                <wp:wrapNone/>
                <wp:docPr id="65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2660" cy="941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0" w:lineRule="atLeast"/>
                              <w:jc w:val="right"/>
                              <w:rPr>
                                <w:rFonts w:ascii="微软雅黑" w:hAnsi="微软雅黑" w:eastAsia="微软雅黑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6.15pt;margin-top:528.75pt;height:74.15pt;width:275.8pt;z-index:251682816;v-text-anchor:middle;mso-width-relative:page;mso-height-relative:page;" filled="f" stroked="f" coordsize="21600,21600" o:gfxdata="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sT7SHtwAAAANAQAADwAAAAAAAAABACAAAAAiAAAAZHJzL2Rvd25y&#10;ZXYueG1sUEsBAhQAFAAAAAgAh07iQI1qMrczAgAAWgQAAA4AAAAAAAAAAQAgAAAAKwEAAGRycy9l&#10;Mm9Eb2MueG1sUEsFBgAAAAAGAAYAWQEAANAFAAAAAA=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line="0" w:lineRule="atLeast"/>
                        <w:jc w:val="right"/>
                        <w:rPr>
                          <w:rFonts w:ascii="微软雅黑" w:hAnsi="微软雅黑" w:eastAsia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1493520</wp:posOffset>
                </wp:positionV>
                <wp:extent cx="596900" cy="1194435"/>
                <wp:effectExtent l="0" t="0" r="0" b="6350"/>
                <wp:wrapNone/>
                <wp:docPr id="40" name="任意多边形: 形状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090" cy="1194179"/>
                        </a:xfrm>
                        <a:custGeom>
                          <a:avLst/>
                          <a:gdLst>
                            <a:gd name="connsiteX0" fmla="*/ 0 w 582578"/>
                            <a:gd name="connsiteY0" fmla="*/ 0 h 1165157"/>
                            <a:gd name="connsiteX1" fmla="*/ 582578 w 582578"/>
                            <a:gd name="connsiteY1" fmla="*/ 582579 h 1165157"/>
                            <a:gd name="connsiteX2" fmla="*/ 0 w 582578"/>
                            <a:gd name="connsiteY2" fmla="*/ 1165157 h 1165157"/>
                            <a:gd name="connsiteX3" fmla="*/ 0 w 582578"/>
                            <a:gd name="connsiteY3" fmla="*/ 0 h 11651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582578" h="1165157">
                              <a:moveTo>
                                <a:pt x="0" y="0"/>
                              </a:moveTo>
                              <a:lnTo>
                                <a:pt x="582578" y="582579"/>
                              </a:lnTo>
                              <a:lnTo>
                                <a:pt x="0" y="116515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A787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任意多边形: 形状 39" o:spid="_x0000_s1026" o:spt="100" style="position:absolute;left:0pt;margin-top:117.6pt;height:94.05pt;width:47pt;mso-position-horizontal:left;mso-position-horizontal-relative:page;z-index:251662336;v-text-anchor:middle;mso-width-relative:page;mso-height-relative:page;" fillcolor="#6A787B" filled="t" stroked="f" coordsize="582578,1165157" o:gfxdata="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" path="m0,0l582578,582579,0,1165157,0,0xe">
                <v:path o:connectlocs="0,0;597090,597090;0,1194179;0,0" o:connectangles="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NSwiaGRpZCI6Ijg2Mzc4OGJjZTUxNWM3OGJmOGE1YzdhZmMyNTBhZGYwIiwidXNlckNvdW50Ijo1fQ=="/>
  </w:docVars>
  <w:rsids>
    <w:rsidRoot w:val="54AD4C41"/>
    <w:rsid w:val="000733F4"/>
    <w:rsid w:val="00141F2B"/>
    <w:rsid w:val="00492347"/>
    <w:rsid w:val="00A32F67"/>
    <w:rsid w:val="00B64DEF"/>
    <w:rsid w:val="00EE55EB"/>
    <w:rsid w:val="1CA6235B"/>
    <w:rsid w:val="20DC726E"/>
    <w:rsid w:val="3C640A30"/>
    <w:rsid w:val="54AD4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xinxu\AppData\Roaming\kingsoft\office6\templates\download\53330bcc-ea60-4c97-8590-c501ee2a9ecc\&#34013;&#33394;A4&#21830;&#21153;&#36890;&#29992;&#20844;&#21496;&#21512;&#21516;&#26631;&#20070;&#25253;&#21578;&#23553;&#38754;&#27169;&#26495;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蓝色A4商务通用公司合同标书报告封面模板.docx</Template>
  <Pages>1</Pages>
  <Words>0</Words>
  <Characters>0</Characters>
  <Lines>1</Lines>
  <Paragraphs>1</Paragraphs>
  <TotalTime>9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2023-05-09T09:06:00Z</dcterms:created>
  <dc:creator>折枝</dc:creator>
  <cp:lastModifiedBy>折枝</cp:lastModifiedBy>
  <dcterms:modified xsi:type="dcterms:W3CDTF">2023-11-18T03:02:05Z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KSOTemplateUUID">
    <vt:lpwstr>v1.0_mb_swPXDd0tnH3H7/Vmf1AxqQ==</vt:lpwstr>
  </property>
  <property fmtid="{D5CDD505-2E9C-101B-9397-08002B2CF9AE}" pid="4" name="ICV">
    <vt:lpwstr>19380D97273E488A8B5B5EA0CD9AC9FA_11</vt:lpwstr>
  </property>
</Properties>
</file>